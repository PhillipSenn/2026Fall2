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50BD1" w14:textId="77777777" w:rsidR="004646EA" w:rsidRPr="005117BB" w:rsidRDefault="004646EA" w:rsidP="004646EA">
      <w:pPr>
        <w:spacing w:before="360" w:after="0" w:line="240" w:lineRule="auto"/>
        <w:ind w:left="360"/>
        <w:rPr>
          <w:rFonts w:ascii="Bookman Old Style" w:hAnsi="Bookman Old Style"/>
          <w:color w:val="595959" w:themeColor="text1" w:themeTint="A6"/>
          <w:sz w:val="36"/>
        </w:rPr>
      </w:pPr>
      <w:r w:rsidRPr="005117BB">
        <w:rPr>
          <w:rFonts w:ascii="Bookman Old Style" w:hAnsi="Bookman Old Style"/>
          <w:color w:val="595959" w:themeColor="text1" w:themeTint="A6"/>
          <w:sz w:val="36"/>
        </w:rPr>
        <w:t>Franklin Realty Group</w:t>
      </w:r>
    </w:p>
    <w:p w14:paraId="1E13394E" w14:textId="77777777" w:rsidR="004646EA" w:rsidRPr="005117BB" w:rsidRDefault="004646EA" w:rsidP="004646EA">
      <w:pPr>
        <w:spacing w:after="0" w:line="240" w:lineRule="auto"/>
        <w:ind w:left="360"/>
        <w:rPr>
          <w:rFonts w:ascii="Bookman Old Style" w:hAnsi="Bookman Old Style"/>
          <w:color w:val="595959" w:themeColor="text1" w:themeTint="A6"/>
        </w:rPr>
      </w:pPr>
      <w:r>
        <w:rPr>
          <w:rFonts w:ascii="Bookman Old Style" w:hAnsi="Bookman Old Style"/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45A0F" wp14:editId="5AEFA6B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943600" cy="1188720"/>
                <wp:effectExtent l="76200" t="95250" r="76200" b="876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18872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D078A" id="Rectangle 3" o:spid="_x0000_s1026" style="position:absolute;margin-left:0;margin-top:0;width:468pt;height:93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" filled="f" strokecolor="#7f7f7f [1612]" strokeweight="6pt">
                <w10:wrap anchorx="margin" anchory="margin"/>
              </v:rect>
            </w:pict>
          </mc:Fallback>
        </mc:AlternateContent>
      </w:r>
      <w:r w:rsidRPr="005117BB">
        <w:rPr>
          <w:rFonts w:ascii="Bookman Old Style" w:hAnsi="Bookman Old Style"/>
          <w:color w:val="595959" w:themeColor="text1" w:themeTint="A6"/>
        </w:rPr>
        <w:t>42 South Elm Street, Franklin, MA 02038</w:t>
      </w:r>
    </w:p>
    <w:p w14:paraId="628A19C9" w14:textId="77777777" w:rsidR="004646EA" w:rsidRDefault="004646EA" w:rsidP="004646EA">
      <w:pPr>
        <w:spacing w:line="240" w:lineRule="auto"/>
        <w:ind w:left="360"/>
        <w:rPr>
          <w:rFonts w:ascii="Bookman Old Style" w:hAnsi="Bookman Old Style"/>
          <w:color w:val="595959" w:themeColor="text1" w:themeTint="A6"/>
        </w:rPr>
      </w:pPr>
      <w:r w:rsidRPr="005117BB">
        <w:rPr>
          <w:rFonts w:ascii="Bookman Old Style" w:hAnsi="Bookman Old Style"/>
          <w:color w:val="595959" w:themeColor="text1" w:themeTint="A6"/>
        </w:rPr>
        <w:t>(508) 555-0149</w:t>
      </w:r>
    </w:p>
    <w:p w14:paraId="670C138D" w14:textId="77777777" w:rsidR="004646EA" w:rsidRPr="005117BB" w:rsidRDefault="004646EA" w:rsidP="004646EA">
      <w:pPr>
        <w:spacing w:line="240" w:lineRule="auto"/>
        <w:ind w:left="360"/>
        <w:rPr>
          <w:rFonts w:ascii="Bookman Old Style" w:hAnsi="Bookman Old Style"/>
          <w:color w:val="595959" w:themeColor="text1" w:themeTint="A6"/>
        </w:rPr>
      </w:pPr>
      <w:r>
        <w:rPr>
          <w:rFonts w:ascii="Bookman Old Style" w:hAnsi="Bookman Old Style"/>
          <w:color w:val="595959" w:themeColor="text1" w:themeTint="A6"/>
        </w:rPr>
        <w:t>www.franklinrealty.example.com</w:t>
      </w:r>
    </w:p>
    <w:p w14:paraId="5556F8C4" w14:textId="77777777" w:rsidR="00EB4C59" w:rsidRDefault="00EB4C59" w:rsidP="004646EA">
      <w:pPr>
        <w:pStyle w:val="FormHeading"/>
      </w:pPr>
      <w:r>
        <w:t>Housing Preferences</w:t>
      </w:r>
    </w:p>
    <w:p w14:paraId="04924A4D" w14:textId="77777777" w:rsidR="00EB4C59" w:rsidRPr="00EB4C59" w:rsidRDefault="00EB4C59" w:rsidP="00EB4C59">
      <w:pPr>
        <w:rPr>
          <w:sz w:val="28"/>
        </w:rPr>
      </w:pPr>
      <w:r w:rsidRPr="00EB4C59">
        <w:rPr>
          <w:sz w:val="28"/>
        </w:rPr>
        <w:t xml:space="preserve">Agent: </w:t>
      </w:r>
      <w:sdt>
        <w:sdtPr>
          <w:rPr>
            <w:sz w:val="28"/>
          </w:rPr>
          <w:alias w:val="Author"/>
          <w:tag w:val=""/>
          <w:id w:val="-1280411340"/>
          <w:placeholder>
            <w:docPart w:val="38C64CC5E8724DBCA3383B8EE8023B4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A64868">
            <w:rPr>
              <w:sz w:val="28"/>
            </w:rPr>
            <w:t>Your Name</w:t>
          </w:r>
        </w:sdtContent>
      </w:sdt>
    </w:p>
    <w:p w14:paraId="7B39304E" w14:textId="1B148116" w:rsidR="00EB4C59" w:rsidRDefault="00A64868" w:rsidP="00EB4C59">
      <w:r>
        <w:fldChar w:fldCharType="begin"/>
      </w:r>
      <w:r>
        <w:instrText xml:space="preserve"> DATE  \@ "d MMM yyyy" </w:instrText>
      </w:r>
      <w:r>
        <w:fldChar w:fldCharType="separate"/>
      </w:r>
      <w:r w:rsidR="005524B1">
        <w:rPr>
          <w:noProof/>
        </w:rPr>
        <w:t>22 Sep 2021</w:t>
      </w:r>
      <w:r>
        <w:fldChar w:fldCharType="end"/>
      </w:r>
    </w:p>
    <w:p w14:paraId="5BFF1359" w14:textId="77777777" w:rsidR="00EB4C59" w:rsidRDefault="00EB4C59" w:rsidP="00EB4C59">
      <w:r>
        <w:t xml:space="preserve">Name: </w:t>
      </w:r>
      <w:fldSimple w:instr=" FILLIN  &quot;Client name&quot; ">
        <w:r w:rsidR="00D4650A">
          <w:t>Your Name</w:t>
        </w:r>
      </w:fldSimple>
    </w:p>
    <w:p w14:paraId="639636A4" w14:textId="77777777" w:rsidR="00EB4C59" w:rsidRDefault="00EB4C59" w:rsidP="00EB4C59">
      <w:r>
        <w:t xml:space="preserve">Address: </w:t>
      </w:r>
      <w:fldSimple w:instr=" FILLIN  &quot;Client address&quot; ">
        <w:r w:rsidR="00D4650A">
          <w:t>123 Main St., Franklin, MA 02038</w:t>
        </w:r>
      </w:fldSimple>
    </w:p>
    <w:p w14:paraId="14BB0E58" w14:textId="77777777" w:rsidR="00EB4C59" w:rsidRDefault="00EB4C59" w:rsidP="00206A61">
      <w:pPr>
        <w:pBdr>
          <w:bottom w:val="double" w:sz="12" w:space="12" w:color="auto"/>
        </w:pBdr>
      </w:pPr>
      <w:r>
        <w:t xml:space="preserve">Phone: </w:t>
      </w:r>
      <w:fldSimple w:instr=" FILLIN  &quot;Client phone&quot; ">
        <w:r w:rsidR="00D4650A">
          <w:t>(508) 555-0198</w:t>
        </w:r>
      </w:fldSimple>
    </w:p>
    <w:p w14:paraId="6721F47F" w14:textId="77777777" w:rsidR="00EB4C59" w:rsidRDefault="00EB4C59" w:rsidP="00EB4C59">
      <w:r>
        <w:t xml:space="preserve">Type: </w:t>
      </w:r>
      <w:fldSimple w:instr=" FILLIN  &quot;House or Condo?&quot; ">
        <w:r w:rsidR="00D4650A">
          <w:t>House</w:t>
        </w:r>
      </w:fldSimple>
    </w:p>
    <w:p w14:paraId="1CADA4A0" w14:textId="77777777" w:rsidR="00EB4C59" w:rsidRDefault="00EB4C59" w:rsidP="00EB4C59">
      <w:r>
        <w:t xml:space="preserve">Number of bedrooms: </w:t>
      </w:r>
      <w:fldSimple w:instr=" FILLIN  &quot;# of bedrooms&quot; ">
        <w:r w:rsidR="00D4650A">
          <w:t>4</w:t>
        </w:r>
      </w:fldSimple>
    </w:p>
    <w:p w14:paraId="4C914499" w14:textId="77777777" w:rsidR="00EB4C59" w:rsidRDefault="00EB4C59" w:rsidP="00EB4C59">
      <w:r>
        <w:t xml:space="preserve">Garage: </w:t>
      </w:r>
      <w:fldSimple w:instr=" FILLIN  &quot;Garage required?&quot; ">
        <w:r w:rsidR="00D4650A">
          <w:t>Yes</w:t>
        </w:r>
      </w:fldSimple>
    </w:p>
    <w:p w14:paraId="7C017D71" w14:textId="77777777" w:rsidR="00EB4C59" w:rsidRDefault="00EB4C59" w:rsidP="00EB4C59">
      <w:r>
        <w:t xml:space="preserve">Central air: </w:t>
      </w:r>
      <w:fldSimple w:instr=" FILLIN  &quot;Central air required?&quot; ">
        <w:r w:rsidR="00D4650A">
          <w:t>No</w:t>
        </w:r>
      </w:fldSimple>
    </w:p>
    <w:p w14:paraId="60364C6A" w14:textId="77777777" w:rsidR="00EB4C59" w:rsidRDefault="00EB4C59" w:rsidP="00EB4C59">
      <w:r>
        <w:t xml:space="preserve">Finished basement: </w:t>
      </w:r>
      <w:fldSimple w:instr=" FILLIN  &quot;Finished basement required?&quot; ">
        <w:r w:rsidR="00D4650A">
          <w:t>Yes</w:t>
        </w:r>
      </w:fldSimple>
    </w:p>
    <w:p w14:paraId="1E1E5BCC" w14:textId="77777777" w:rsidR="0021128D" w:rsidRDefault="00EB4C59" w:rsidP="00EB4C59">
      <w:r>
        <w:t>Fireplace:</w:t>
      </w:r>
      <w:r w:rsidR="00A64868">
        <w:t xml:space="preserve"> </w:t>
      </w:r>
      <w:fldSimple w:instr=" FILLIN  &quot;Fireplace required?&quot; ">
        <w:r w:rsidR="00D4650A">
          <w:t>No</w:t>
        </w:r>
      </w:fldSimple>
    </w:p>
    <w:sectPr w:rsidR="002112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E694D" w14:textId="77777777" w:rsidR="009622CD" w:rsidRDefault="009622CD" w:rsidP="0042290E">
      <w:pPr>
        <w:spacing w:after="0" w:line="240" w:lineRule="auto"/>
      </w:pPr>
      <w:r>
        <w:separator/>
      </w:r>
    </w:p>
  </w:endnote>
  <w:endnote w:type="continuationSeparator" w:id="0">
    <w:p w14:paraId="0145B1EA" w14:textId="77777777" w:rsidR="009622CD" w:rsidRDefault="009622CD" w:rsidP="00422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F46FE" w14:textId="77777777" w:rsidR="00206A61" w:rsidRDefault="00206A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6E921" w14:textId="77777777" w:rsidR="0042290E" w:rsidRPr="0042290E" w:rsidRDefault="0042290E" w:rsidP="0042290E">
    <w:pPr>
      <w:pStyle w:val="Footer"/>
      <w:jc w:val="center"/>
      <w:rPr>
        <w:rFonts w:ascii="Arial" w:hAnsi="Arial" w:cs="Arial"/>
        <w14:stylisticSets>
          <w14:styleSet w14:id="2"/>
        </w14:stylisticSets>
      </w:rPr>
    </w:pPr>
    <w:r w:rsidRPr="0042290E">
      <w:rPr>
        <w:rFonts w:ascii="Arial" w:hAnsi="Arial" w:cs="Arial"/>
        <w14:stylisticSets>
          <w14:styleSet w14:id="2"/>
        </w14:stylisticSets>
      </w:rPr>
      <w:t>Franklin Realty 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32903" w14:textId="77777777" w:rsidR="00206A61" w:rsidRDefault="00206A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3E1C5" w14:textId="77777777" w:rsidR="009622CD" w:rsidRDefault="009622CD" w:rsidP="0042290E">
      <w:pPr>
        <w:spacing w:after="0" w:line="240" w:lineRule="auto"/>
      </w:pPr>
      <w:r>
        <w:separator/>
      </w:r>
    </w:p>
  </w:footnote>
  <w:footnote w:type="continuationSeparator" w:id="0">
    <w:p w14:paraId="1A9A2AD9" w14:textId="77777777" w:rsidR="009622CD" w:rsidRDefault="009622CD" w:rsidP="00422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33F31" w14:textId="77777777" w:rsidR="00206A61" w:rsidRDefault="009622CD">
    <w:pPr>
      <w:pStyle w:val="Header"/>
    </w:pPr>
    <w:r>
      <w:rPr>
        <w:noProof/>
      </w:rPr>
      <w:pict w14:anchorId="41EF1D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065501" o:spid="_x0000_s2050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RIG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710E1" w14:textId="77777777" w:rsidR="00206A61" w:rsidRDefault="009622CD">
    <w:pPr>
      <w:pStyle w:val="Header"/>
    </w:pPr>
    <w:r>
      <w:rPr>
        <w:noProof/>
      </w:rPr>
      <w:pict w14:anchorId="0D4A17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065502" o:spid="_x0000_s2051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RIGIN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14F22" w14:textId="77777777" w:rsidR="00206A61" w:rsidRDefault="009622CD">
    <w:pPr>
      <w:pStyle w:val="Header"/>
    </w:pPr>
    <w:r>
      <w:rPr>
        <w:noProof/>
      </w:rPr>
      <w:pict w14:anchorId="6E7094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065500" o:spid="_x0000_s2049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RIGIN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0A"/>
    <w:rsid w:val="001B5454"/>
    <w:rsid w:val="001B7E98"/>
    <w:rsid w:val="00206A61"/>
    <w:rsid w:val="0021128D"/>
    <w:rsid w:val="0042290E"/>
    <w:rsid w:val="004646EA"/>
    <w:rsid w:val="005524B1"/>
    <w:rsid w:val="00637863"/>
    <w:rsid w:val="009622CD"/>
    <w:rsid w:val="00A64868"/>
    <w:rsid w:val="00AD53FF"/>
    <w:rsid w:val="00D4650A"/>
    <w:rsid w:val="00EB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54BCBA0"/>
  <w15:chartTrackingRefBased/>
  <w15:docId w15:val="{00256FDA-8AC3-4975-A060-B74E694C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Heading">
    <w:name w:val="Form Heading"/>
    <w:basedOn w:val="Normal"/>
    <w:link w:val="FormHeadingChar"/>
    <w:qFormat/>
    <w:rsid w:val="004646EA"/>
    <w:pPr>
      <w:spacing w:before="600" w:after="160" w:line="259" w:lineRule="auto"/>
      <w:jc w:val="center"/>
    </w:pPr>
    <w:rPr>
      <w:rFonts w:ascii="Bookman Old Style" w:hAnsi="Bookman Old Style"/>
      <w:b/>
      <w:sz w:val="40"/>
    </w:rPr>
  </w:style>
  <w:style w:type="character" w:customStyle="1" w:styleId="FormHeadingChar">
    <w:name w:val="Form Heading Char"/>
    <w:basedOn w:val="DefaultParagraphFont"/>
    <w:link w:val="FormHeading"/>
    <w:rsid w:val="004646EA"/>
    <w:rPr>
      <w:rFonts w:ascii="Bookman Old Style" w:hAnsi="Bookman Old Style"/>
      <w:b/>
      <w:sz w:val="40"/>
    </w:rPr>
  </w:style>
  <w:style w:type="character" w:styleId="PlaceholderText">
    <w:name w:val="Placeholder Text"/>
    <w:basedOn w:val="DefaultParagraphFont"/>
    <w:uiPriority w:val="99"/>
    <w:semiHidden/>
    <w:rsid w:val="00A6486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22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90E"/>
  </w:style>
  <w:style w:type="paragraph" w:styleId="Footer">
    <w:name w:val="footer"/>
    <w:basedOn w:val="Normal"/>
    <w:link w:val="FooterChar"/>
    <w:uiPriority w:val="99"/>
    <w:unhideWhenUsed/>
    <w:rsid w:val="00422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ENGAGE\Word\Word\Module_08\02_TE1\9780357026182_NP_Word_Mod08_Solutions\Word8\Case1\NP_WD_8_Real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8C64CC5E8724DBCA3383B8EE8023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042D0-70E7-4485-BC8B-CD4D150E31A1}"/>
      </w:docPartPr>
      <w:docPartBody>
        <w:p w:rsidR="00F6439A" w:rsidRDefault="00E90404">
          <w:pPr>
            <w:pStyle w:val="38C64CC5E8724DBCA3383B8EE8023B40"/>
          </w:pPr>
          <w:r w:rsidRPr="00FE5CEF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04"/>
    <w:rsid w:val="00C6122D"/>
    <w:rsid w:val="00E90404"/>
    <w:rsid w:val="00F6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8C64CC5E8724DBCA3383B8EE8023B40">
    <w:name w:val="38C64CC5E8724DBCA3383B8EE8023B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NP_WD_8_Realty.dotm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2021-09-22T18:21:00Z</dcterms:created>
  <dcterms:modified xsi:type="dcterms:W3CDTF">2021-09-22T18:21:00Z</dcterms:modified>
</cp:coreProperties>
</file>