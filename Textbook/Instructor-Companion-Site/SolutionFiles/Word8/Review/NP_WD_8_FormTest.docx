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82D43" w14:textId="059EE1FD" w:rsidR="00C021C9" w:rsidRPr="007844AF" w:rsidRDefault="009809EB" w:rsidP="000F49C7">
      <w:pPr>
        <w:tabs>
          <w:tab w:val="left" w:pos="3600"/>
        </w:tabs>
        <w:spacing w:before="252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1780B4" wp14:editId="18B154BB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772400" cy="1371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3716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5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5">
                                <a:shade val="100000"/>
                                <a:satMod val="115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E5150" w14:textId="77777777" w:rsidR="00434942" w:rsidRPr="0095446A" w:rsidRDefault="00434942" w:rsidP="0095446A">
                            <w:pPr>
                              <w:pStyle w:val="CompanyName"/>
                            </w:pPr>
                            <w:r w:rsidRPr="0095446A">
                              <w:t>Alexander Griffin Rock Gym</w:t>
                            </w:r>
                          </w:p>
                          <w:p w14:paraId="3B3256A2" w14:textId="77777777" w:rsidR="00434942" w:rsidRPr="0095446A" w:rsidRDefault="00434942" w:rsidP="0095446A">
                            <w:pPr>
                              <w:pStyle w:val="CompanyName"/>
                              <w:rPr>
                                <w:color w:val="FBEEC9" w:themeColor="background2"/>
                                <w14:stylisticSets>
                                  <w14:styleSet w14:id="3"/>
                                </w14:stylisticSets>
                              </w:rPr>
                            </w:pPr>
                            <w:r w:rsidRPr="0095446A">
                              <w:rPr>
                                <w:color w:val="FBEEC9" w:themeColor="background2"/>
                                <w14:stylisticSets>
                                  <w14:styleSet w14:id="3"/>
                                </w14:stylisticSets>
                              </w:rPr>
                              <w:t>Student/Alumni Event Registration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780B4" id="Rectangle 1" o:spid="_x0000_s1026" style="position:absolute;margin-left:0;margin-top:0;width:612pt;height:10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" fillcolor="#312c21 [968]" stroked="f" strokeweight="1pt">
                <v:fill color2="#a19574 [3208]" rotate="t" colors="0 #5e563f;.5 #897e5d;1 #a49771" focus="100%" type="gradient"/>
                <v:textbox>
                  <w:txbxContent>
                    <w:p w14:paraId="786E5150" w14:textId="77777777" w:rsidR="00434942" w:rsidRPr="0095446A" w:rsidRDefault="00434942" w:rsidP="0095446A">
                      <w:pPr>
                        <w:pStyle w:val="CompanyName"/>
                      </w:pPr>
                      <w:r w:rsidRPr="0095446A">
                        <w:t>Alexander Griffin Rock Gym</w:t>
                      </w:r>
                    </w:p>
                    <w:p w14:paraId="3B3256A2" w14:textId="77777777" w:rsidR="00434942" w:rsidRPr="0095446A" w:rsidRDefault="00434942" w:rsidP="0095446A">
                      <w:pPr>
                        <w:pStyle w:val="CompanyName"/>
                        <w:rPr>
                          <w:color w:val="FBEEC9" w:themeColor="background2"/>
                          <w14:stylisticSets>
                            <w14:styleSet w14:id="3"/>
                          </w14:stylisticSets>
                        </w:rPr>
                      </w:pPr>
                      <w:r w:rsidRPr="0095446A">
                        <w:rPr>
                          <w:color w:val="FBEEC9" w:themeColor="background2"/>
                          <w14:stylisticSets>
                            <w14:styleSet w14:id="3"/>
                          </w14:stylisticSets>
                        </w:rPr>
                        <w:t>Student/Alumni Event Registration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7844AF" w:rsidRPr="007844AF">
        <w:rPr>
          <w:b/>
          <w:sz w:val="28"/>
        </w:rPr>
        <w:t>Current Date:</w:t>
      </w:r>
      <w:r w:rsidR="007844AF" w:rsidRPr="007844AF">
        <w:rPr>
          <w:b/>
          <w:sz w:val="28"/>
        </w:rPr>
        <w:tab/>
      </w:r>
      <w:r w:rsidR="00DA6D3A">
        <w:rPr>
          <w:b/>
          <w:sz w:val="28"/>
        </w:rPr>
        <w:fldChar w:fldCharType="begin"/>
      </w:r>
      <w:r w:rsidR="00DA6D3A">
        <w:rPr>
          <w:b/>
          <w:sz w:val="28"/>
        </w:rPr>
        <w:instrText xml:space="preserve"> DATE \@ "MMMM d, yyyy h:mm am/pm" </w:instrText>
      </w:r>
      <w:r w:rsidR="00DA6D3A">
        <w:rPr>
          <w:b/>
          <w:sz w:val="28"/>
        </w:rPr>
        <w:fldChar w:fldCharType="separate"/>
      </w:r>
      <w:r w:rsidR="00280F51">
        <w:rPr>
          <w:b/>
          <w:noProof/>
          <w:sz w:val="28"/>
        </w:rPr>
        <w:t>September 22, 2021 2:29 PM</w:t>
      </w:r>
      <w:r w:rsidR="00DA6D3A">
        <w:rPr>
          <w:b/>
          <w:sz w:val="28"/>
        </w:rPr>
        <w:fldChar w:fldCharType="end"/>
      </w:r>
    </w:p>
    <w:p w14:paraId="47CD49EB" w14:textId="01269BE1" w:rsidR="007844AF" w:rsidRPr="007844AF" w:rsidRDefault="007844AF" w:rsidP="000F49C7">
      <w:pPr>
        <w:tabs>
          <w:tab w:val="left" w:pos="3600"/>
        </w:tabs>
        <w:rPr>
          <w:b/>
          <w:sz w:val="28"/>
        </w:rPr>
      </w:pPr>
      <w:r w:rsidRPr="007844AF">
        <w:rPr>
          <w:b/>
          <w:sz w:val="28"/>
        </w:rPr>
        <w:t>Event Date:</w:t>
      </w:r>
      <w:r w:rsidRPr="007844AF">
        <w:rPr>
          <w:b/>
          <w:sz w:val="28"/>
        </w:rPr>
        <w:tab/>
      </w:r>
      <w:r w:rsidR="00DA6D3A">
        <w:rPr>
          <w:b/>
          <w:sz w:val="28"/>
        </w:rPr>
        <w:fldChar w:fldCharType="begin"/>
      </w:r>
      <w:r w:rsidR="00DA6D3A">
        <w:rPr>
          <w:b/>
          <w:sz w:val="28"/>
        </w:rPr>
        <w:instrText xml:space="preserve"> FILLIN  "Enter event date:" </w:instrText>
      </w:r>
      <w:r w:rsidR="00DA6D3A">
        <w:rPr>
          <w:b/>
          <w:sz w:val="28"/>
        </w:rPr>
        <w:fldChar w:fldCharType="separate"/>
      </w:r>
      <w:r w:rsidR="00DE688D">
        <w:rPr>
          <w:b/>
          <w:sz w:val="28"/>
        </w:rPr>
        <w:t>June 4, 2025</w:t>
      </w:r>
      <w:r w:rsidR="00DA6D3A">
        <w:rPr>
          <w:b/>
          <w:sz w:val="28"/>
        </w:rPr>
        <w:fldChar w:fldCharType="end"/>
      </w:r>
    </w:p>
    <w:p w14:paraId="29998979" w14:textId="42BA7B5E" w:rsidR="007844AF" w:rsidRPr="007844AF" w:rsidRDefault="0050139B" w:rsidP="000F49C7">
      <w:pPr>
        <w:tabs>
          <w:tab w:val="left" w:pos="3600"/>
        </w:tabs>
        <w:rPr>
          <w:b/>
          <w:sz w:val="28"/>
        </w:rPr>
      </w:pPr>
      <w:r>
        <w:rPr>
          <w:b/>
          <w:sz w:val="28"/>
        </w:rPr>
        <w:t>Student/</w:t>
      </w:r>
      <w:r w:rsidR="007844AF" w:rsidRPr="007844AF">
        <w:rPr>
          <w:b/>
          <w:sz w:val="28"/>
        </w:rPr>
        <w:t>Alumn</w:t>
      </w:r>
      <w:r w:rsidR="00DA6D3A">
        <w:rPr>
          <w:b/>
          <w:sz w:val="28"/>
        </w:rPr>
        <w:t>us</w:t>
      </w:r>
      <w:r w:rsidR="007844AF" w:rsidRPr="007844AF">
        <w:rPr>
          <w:b/>
          <w:sz w:val="28"/>
        </w:rPr>
        <w:t xml:space="preserve"> Name:</w:t>
      </w:r>
      <w:r w:rsidR="007844AF" w:rsidRPr="007844AF">
        <w:rPr>
          <w:b/>
          <w:sz w:val="28"/>
        </w:rPr>
        <w:tab/>
      </w:r>
      <w:r w:rsidR="00DA6D3A">
        <w:rPr>
          <w:b/>
          <w:sz w:val="28"/>
        </w:rPr>
        <w:fldChar w:fldCharType="begin"/>
      </w:r>
      <w:r w:rsidR="00DA6D3A">
        <w:rPr>
          <w:b/>
          <w:sz w:val="28"/>
        </w:rPr>
        <w:instrText xml:space="preserve"> FILLIN  "Enter </w:instrText>
      </w:r>
      <w:r w:rsidR="000633B6">
        <w:rPr>
          <w:b/>
          <w:sz w:val="28"/>
        </w:rPr>
        <w:instrText>student/</w:instrText>
      </w:r>
      <w:r w:rsidR="00DA6D3A">
        <w:rPr>
          <w:b/>
          <w:sz w:val="28"/>
        </w:rPr>
        <w:instrText xml:space="preserve">alumnus name:" </w:instrText>
      </w:r>
      <w:r w:rsidR="00DA6D3A">
        <w:rPr>
          <w:b/>
          <w:sz w:val="28"/>
        </w:rPr>
        <w:fldChar w:fldCharType="separate"/>
      </w:r>
      <w:r w:rsidR="00C7508C">
        <w:rPr>
          <w:b/>
          <w:sz w:val="28"/>
        </w:rPr>
        <w:t>Your Name</w:t>
      </w:r>
      <w:r w:rsidR="00DA6D3A">
        <w:rPr>
          <w:b/>
          <w:sz w:val="28"/>
        </w:rPr>
        <w:fldChar w:fldCharType="end"/>
      </w:r>
    </w:p>
    <w:p w14:paraId="023BBD47" w14:textId="77777777" w:rsidR="007844AF" w:rsidRPr="007844AF" w:rsidRDefault="007844AF" w:rsidP="0095446A">
      <w:pPr>
        <w:pBdr>
          <w:bottom w:val="dotDash" w:sz="12" w:space="8" w:color="auto"/>
        </w:pBdr>
        <w:tabs>
          <w:tab w:val="left" w:pos="3600"/>
        </w:tabs>
        <w:rPr>
          <w:b/>
          <w:sz w:val="28"/>
        </w:rPr>
      </w:pPr>
      <w:r w:rsidRPr="007844AF">
        <w:rPr>
          <w:b/>
          <w:sz w:val="28"/>
        </w:rPr>
        <w:t>Contact Number:</w:t>
      </w:r>
      <w:r w:rsidRPr="007844AF">
        <w:rPr>
          <w:b/>
          <w:sz w:val="28"/>
        </w:rPr>
        <w:tab/>
      </w:r>
      <w:r w:rsidR="00DA6D3A">
        <w:rPr>
          <w:b/>
          <w:sz w:val="28"/>
        </w:rPr>
        <w:fldChar w:fldCharType="begin"/>
      </w:r>
      <w:r w:rsidR="00DA6D3A">
        <w:rPr>
          <w:b/>
          <w:sz w:val="28"/>
        </w:rPr>
        <w:instrText xml:space="preserve"> FILLIN  "Enter contact number:" </w:instrText>
      </w:r>
      <w:r w:rsidR="00DA6D3A">
        <w:rPr>
          <w:b/>
          <w:sz w:val="28"/>
        </w:rPr>
        <w:fldChar w:fldCharType="separate"/>
      </w:r>
      <w:r w:rsidR="00C7508C">
        <w:rPr>
          <w:b/>
          <w:sz w:val="28"/>
        </w:rPr>
        <w:t>(206) 555-0103</w:t>
      </w:r>
      <w:r w:rsidR="00DA6D3A">
        <w:rPr>
          <w:b/>
          <w:sz w:val="28"/>
        </w:rPr>
        <w:fldChar w:fldCharType="end"/>
      </w:r>
    </w:p>
    <w:p w14:paraId="48D909DC" w14:textId="77777777" w:rsidR="007844AF" w:rsidRPr="007844AF" w:rsidRDefault="007844AF" w:rsidP="007844AF">
      <w:pPr>
        <w:jc w:val="center"/>
        <w:rPr>
          <w:sz w:val="24"/>
        </w:rPr>
      </w:pPr>
      <w:r w:rsidRPr="004036E4">
        <w:rPr>
          <w:i/>
          <w:sz w:val="24"/>
        </w:rPr>
        <w:t xml:space="preserve">A </w:t>
      </w:r>
      <w:r w:rsidR="001D1091" w:rsidRPr="00C7508C">
        <w:rPr>
          <w:i/>
          <w:sz w:val="24"/>
          <w:highlight w:val="yellow"/>
        </w:rPr>
        <w:t>10</w:t>
      </w:r>
      <w:r w:rsidR="007863CF" w:rsidRPr="00C7508C">
        <w:rPr>
          <w:i/>
          <w:sz w:val="24"/>
          <w:highlight w:val="yellow"/>
        </w:rPr>
        <w:t>%</w:t>
      </w:r>
      <w:r w:rsidRPr="004036E4">
        <w:rPr>
          <w:i/>
          <w:sz w:val="24"/>
        </w:rPr>
        <w:t xml:space="preserve"> deposit</w:t>
      </w:r>
      <w:r w:rsidRPr="007844AF">
        <w:rPr>
          <w:i/>
          <w:sz w:val="24"/>
        </w:rPr>
        <w:t xml:space="preserve"> must be made to reserve the date.</w:t>
      </w:r>
    </w:p>
    <w:p w14:paraId="495C1830" w14:textId="77777777" w:rsidR="007844AF" w:rsidRDefault="007844AF" w:rsidP="007844AF"/>
    <w:p w14:paraId="6D18BD0E" w14:textId="77777777" w:rsidR="007844AF" w:rsidRDefault="007844AF" w:rsidP="007844AF">
      <w:r>
        <w:t>[Information about required deposit]</w:t>
      </w:r>
    </w:p>
    <w:p w14:paraId="6919B732" w14:textId="77777777" w:rsidR="008D66B9" w:rsidRPr="008D66B9" w:rsidRDefault="008D66B9" w:rsidP="00C800F3">
      <w:pPr>
        <w:rPr>
          <w:lang w:val="es-US"/>
        </w:rPr>
      </w:pPr>
      <w:r w:rsidRPr="008D66B9">
        <w:rPr>
          <w:lang w:val="es-US"/>
        </w:rPr>
        <w:t>[Información sobre el depósito requerido]</w:t>
      </w:r>
    </w:p>
    <w:p w14:paraId="1A95F5C6" w14:textId="77777777" w:rsidR="008D66B9" w:rsidRDefault="008D66B9" w:rsidP="00C800F3">
      <w:pPr>
        <w:rPr>
          <w:lang w:val="vi" w:eastAsia="zh-SG"/>
        </w:rPr>
      </w:pPr>
      <w:r>
        <w:rPr>
          <w:rFonts w:hint="eastAsia"/>
          <w:lang w:val="vi" w:eastAsia="zh-SG"/>
        </w:rPr>
        <w:t>[</w:t>
      </w:r>
      <w:r>
        <w:rPr>
          <w:rFonts w:ascii="Microsoft YaHei" w:eastAsia="Microsoft YaHei" w:hAnsi="Microsoft YaHei" w:cs="Microsoft YaHei" w:hint="eastAsia"/>
          <w:lang w:val="vi" w:eastAsia="zh-SG"/>
        </w:rPr>
        <w:t>有关所需存款的信息</w:t>
      </w:r>
      <w:r>
        <w:rPr>
          <w:rFonts w:hint="eastAsia"/>
          <w:lang w:val="vi" w:eastAsia="zh-SG"/>
        </w:rPr>
        <w:t>]</w:t>
      </w:r>
    </w:p>
    <w:p w14:paraId="06026308" w14:textId="77777777" w:rsidR="008D66B9" w:rsidRPr="008D66B9" w:rsidRDefault="008D66B9" w:rsidP="00C800F3">
      <w:pPr>
        <w:rPr>
          <w:lang w:val="vi-VN"/>
        </w:rPr>
      </w:pPr>
      <w:r w:rsidRPr="008D66B9">
        <w:rPr>
          <w:lang w:val="vi-VN"/>
        </w:rPr>
        <w:t>[Thông tin về tiền gửi yêu cầu]</w:t>
      </w:r>
    </w:p>
    <w:p w14:paraId="249DE2EE" w14:textId="77777777" w:rsidR="008D66B9" w:rsidRPr="008D66B9" w:rsidRDefault="00434942" w:rsidP="007844AF">
      <w:pPr>
        <w:rPr>
          <w:lang w:val="vi"/>
        </w:rPr>
      </w:pPr>
      <w:r>
        <w:rPr>
          <w:noProof/>
          <w:lang w:val="v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0C4D84" wp14:editId="0106BB04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7772400" cy="18288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82880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BE2D4" id="Rectangle 2" o:spid="_x0000_s1026" style="position:absolute;margin-left:0;margin-top:0;width:612pt;height:2in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" stroked="f" strokeweight="1pt">
                <v:fill r:id="rId7" o:title="" recolor="t" rotate="t" type="frame"/>
                <w10:wrap anchorx="margin" anchory="margin"/>
              </v:rect>
            </w:pict>
          </mc:Fallback>
        </mc:AlternateContent>
      </w:r>
    </w:p>
    <w:sectPr w:rsidR="008D66B9" w:rsidRPr="008D66B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D29E4" w14:textId="77777777" w:rsidR="007D7745" w:rsidRDefault="007D7745" w:rsidP="008D66B9">
      <w:pPr>
        <w:spacing w:after="0" w:line="240" w:lineRule="auto"/>
      </w:pPr>
      <w:r>
        <w:separator/>
      </w:r>
    </w:p>
  </w:endnote>
  <w:endnote w:type="continuationSeparator" w:id="0">
    <w:p w14:paraId="7CF16DFF" w14:textId="77777777" w:rsidR="007D7745" w:rsidRDefault="007D7745" w:rsidP="008D6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B396F" w14:textId="77777777" w:rsidR="00A91BAE" w:rsidRDefault="00A91B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2DBFD" w14:textId="77777777" w:rsidR="009D021E" w:rsidRDefault="009D021E">
    <w:pPr>
      <w:pStyle w:val="Footer"/>
    </w:pPr>
    <w:r>
      <w:t xml:space="preserve">Checked by </w:t>
    </w:r>
    <w:r w:rsidR="007D7745">
      <w:fldChar w:fldCharType="begin"/>
    </w:r>
    <w:r w:rsidR="007D7745">
      <w:instrText xml:space="preserve"> DOCPROPERTY  "Checked by"  \* MERGEFORMAT </w:instrText>
    </w:r>
    <w:r w:rsidR="007D7745">
      <w:fldChar w:fldCharType="separate"/>
    </w:r>
    <w:r w:rsidR="00C7508C">
      <w:t>Your Name</w:t>
    </w:r>
    <w:r w:rsidR="007D7745">
      <w:fldChar w:fldCharType="end"/>
    </w:r>
  </w:p>
  <w:p w14:paraId="0D0E4FC1" w14:textId="77777777" w:rsidR="009D021E" w:rsidRDefault="009D021E">
    <w:pPr>
      <w:pStyle w:val="Footer"/>
    </w:pPr>
    <w:r>
      <w:t xml:space="preserve">Approved by </w:t>
    </w:r>
    <w:sdt>
      <w:sdtPr>
        <w:alias w:val="Manager"/>
        <w:tag w:val=""/>
        <w:id w:val="-1802527989"/>
        <w:dataBinding w:prefixMappings="xmlns:ns0='http://schemas.openxmlformats.org/officeDocument/2006/extended-properties' " w:xpath="/ns0:Properties[1]/ns0:Manager[1]" w:storeItemID="{6668398D-A668-4E3E-A5EB-62B293D839F1}"/>
        <w:text/>
      </w:sdtPr>
      <w:sdtEndPr/>
      <w:sdtContent>
        <w:r>
          <w:t>Sam Nguyen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9BA0C" w14:textId="77777777" w:rsidR="00A91BAE" w:rsidRDefault="00A91B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51A4B" w14:textId="77777777" w:rsidR="007D7745" w:rsidRDefault="007D7745" w:rsidP="008D66B9">
      <w:pPr>
        <w:spacing w:after="0" w:line="240" w:lineRule="auto"/>
      </w:pPr>
      <w:r>
        <w:separator/>
      </w:r>
    </w:p>
  </w:footnote>
  <w:footnote w:type="continuationSeparator" w:id="0">
    <w:p w14:paraId="7FABF579" w14:textId="77777777" w:rsidR="007D7745" w:rsidRDefault="007D7745" w:rsidP="008D66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5879A" w14:textId="77777777" w:rsidR="00A91BAE" w:rsidRDefault="00A91B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CACD2" w14:textId="362566FF" w:rsidR="00434942" w:rsidRDefault="007D7745" w:rsidP="00434942">
    <w:pPr>
      <w:pStyle w:val="Header"/>
      <w:jc w:val="center"/>
    </w:pPr>
    <w:sdt>
      <w:sdtPr>
        <w:rPr>
          <w:rStyle w:val="Hyperlink"/>
          <w:sz w:val="28"/>
        </w:rPr>
        <w:id w:val="-333835554"/>
        <w:docPartObj>
          <w:docPartGallery w:val="Watermarks"/>
          <w:docPartUnique/>
        </w:docPartObj>
      </w:sdtPr>
      <w:sdtEndPr>
        <w:rPr>
          <w:rStyle w:val="Hyperlink"/>
        </w:rPr>
      </w:sdtEndPr>
      <w:sdtContent>
        <w:r>
          <w:rPr>
            <w:rStyle w:val="Hyperlink"/>
            <w:sz w:val="28"/>
          </w:rPr>
          <w:pict w14:anchorId="1A13361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left:0;text-align:left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MPLE"/>
              <w10:wrap anchorx="margin" anchory="margin"/>
            </v:shape>
          </w:pict>
        </w:r>
      </w:sdtContent>
    </w:sdt>
    <w:hyperlink r:id="rId1" w:history="1">
      <w:r w:rsidR="00434942" w:rsidRPr="00E90205">
        <w:rPr>
          <w:rStyle w:val="Hyperlink"/>
          <w:sz w:val="28"/>
        </w:rPr>
        <w:t>www.</w:t>
      </w:r>
      <w:r w:rsidR="00434942" w:rsidRPr="00391E67">
        <w:rPr>
          <w:rStyle w:val="Hyperlink"/>
          <w:sz w:val="28"/>
        </w:rPr>
        <w:t>elliotbaycollege/griffingym</w:t>
      </w:r>
      <w:r w:rsidR="00434942" w:rsidRPr="00E90205">
        <w:rPr>
          <w:rStyle w:val="Hyperlink"/>
          <w:sz w:val="28"/>
        </w:rPr>
        <w:t>.example.</w:t>
      </w:r>
      <w:r w:rsidR="00434942">
        <w:rPr>
          <w:rStyle w:val="Hyperlink"/>
          <w:sz w:val="28"/>
        </w:rPr>
        <w:t>edu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21774" w14:textId="77777777" w:rsidR="00A91BAE" w:rsidRDefault="00A91B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08C"/>
    <w:rsid w:val="000633B6"/>
    <w:rsid w:val="000F49C7"/>
    <w:rsid w:val="00162E72"/>
    <w:rsid w:val="001D1091"/>
    <w:rsid w:val="00280F51"/>
    <w:rsid w:val="002938E3"/>
    <w:rsid w:val="003856B5"/>
    <w:rsid w:val="00402C8F"/>
    <w:rsid w:val="004036E4"/>
    <w:rsid w:val="00423BAD"/>
    <w:rsid w:val="00434942"/>
    <w:rsid w:val="004723D8"/>
    <w:rsid w:val="004C157F"/>
    <w:rsid w:val="004D37C4"/>
    <w:rsid w:val="0050139B"/>
    <w:rsid w:val="00636BDC"/>
    <w:rsid w:val="00664532"/>
    <w:rsid w:val="00727841"/>
    <w:rsid w:val="007844AF"/>
    <w:rsid w:val="007863CF"/>
    <w:rsid w:val="007D3819"/>
    <w:rsid w:val="007D41AA"/>
    <w:rsid w:val="007D7745"/>
    <w:rsid w:val="008D66B9"/>
    <w:rsid w:val="009423E9"/>
    <w:rsid w:val="0095446A"/>
    <w:rsid w:val="009809EB"/>
    <w:rsid w:val="009D021E"/>
    <w:rsid w:val="00A169CB"/>
    <w:rsid w:val="00A91BAE"/>
    <w:rsid w:val="00AC5B46"/>
    <w:rsid w:val="00C021C9"/>
    <w:rsid w:val="00C16CCA"/>
    <w:rsid w:val="00C7508C"/>
    <w:rsid w:val="00C800F3"/>
    <w:rsid w:val="00DA6D3A"/>
    <w:rsid w:val="00DE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26E51BD"/>
  <w15:chartTrackingRefBased/>
  <w15:docId w15:val="{3123F75A-34ED-479D-BE38-2BEF38CE4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 Name"/>
    <w:basedOn w:val="Normal"/>
    <w:link w:val="CompanyNameChar"/>
    <w:qFormat/>
    <w:rsid w:val="0095446A"/>
    <w:pPr>
      <w:spacing w:after="0"/>
      <w:jc w:val="center"/>
    </w:pPr>
    <w:rPr>
      <w:rFonts w:ascii="Trebuchet MS" w:eastAsia="MS Mincho" w:hAnsi="Trebuchet MS"/>
      <w:b/>
      <w:color w:val="FFFFFF" w:themeColor="background1"/>
      <w:sz w:val="56"/>
      <w:szCs w:val="56"/>
      <w14:ligatures w14:val="historicalDiscretional"/>
      <w14:stylisticSets>
        <w14:styleSet w14:id="2"/>
      </w14:stylisticSets>
    </w:rPr>
  </w:style>
  <w:style w:type="character" w:customStyle="1" w:styleId="CompanyNameChar">
    <w:name w:val="Company Name Char"/>
    <w:basedOn w:val="DefaultParagraphFont"/>
    <w:link w:val="CompanyName"/>
    <w:rsid w:val="0095446A"/>
    <w:rPr>
      <w:rFonts w:ascii="Trebuchet MS" w:eastAsia="MS Mincho" w:hAnsi="Trebuchet MS"/>
      <w:b/>
      <w:color w:val="FFFFFF" w:themeColor="background1"/>
      <w:sz w:val="56"/>
      <w:szCs w:val="56"/>
      <w14:ligatures w14:val="historicalDiscretional"/>
      <w14:stylisticSets>
        <w14:styleSet w14:id="2"/>
      </w14:stylisticSets>
    </w:rPr>
  </w:style>
  <w:style w:type="paragraph" w:styleId="Header">
    <w:name w:val="header"/>
    <w:basedOn w:val="Normal"/>
    <w:link w:val="HeaderChar"/>
    <w:uiPriority w:val="99"/>
    <w:unhideWhenUsed/>
    <w:rsid w:val="008D6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6B9"/>
  </w:style>
  <w:style w:type="paragraph" w:styleId="Footer">
    <w:name w:val="footer"/>
    <w:basedOn w:val="Normal"/>
    <w:link w:val="FooterChar"/>
    <w:uiPriority w:val="99"/>
    <w:unhideWhenUsed/>
    <w:rsid w:val="008D6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6B9"/>
  </w:style>
  <w:style w:type="character" w:styleId="Hyperlink">
    <w:name w:val="Hyperlink"/>
    <w:basedOn w:val="DefaultParagraphFont"/>
    <w:uiPriority w:val="99"/>
    <w:unhideWhenUsed/>
    <w:rsid w:val="008D66B9"/>
    <w:rPr>
      <w:color w:val="811717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D021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limbingamplified.example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ENGAGE\Word\Word\Module_08\02_TE1\9780357026182_NP_Word_Mod08_Solutions\Word8\Review\NP_WD_8_Form.dotm" TargetMode="External"/></Relationships>
</file>

<file path=word/theme/theme1.xml><?xml version="1.0" encoding="utf-8"?>
<a:theme xmlns:a="http://schemas.openxmlformats.org/drawingml/2006/main" name="Griffin Gym">
  <a:themeElements>
    <a:clrScheme name="Custom 1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811717"/>
      </a:hlink>
      <a:folHlink>
        <a:srgbClr val="976C00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NP_WD_8_Form.dotm</Template>
  <TotalTime>4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Sam Nguyen</Manager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3</cp:revision>
  <dcterms:created xsi:type="dcterms:W3CDTF">2021-09-22T18:29:00Z</dcterms:created>
  <dcterms:modified xsi:type="dcterms:W3CDTF">2021-09-22T18:33:00Z</dcterms:modified>
  <cp:category>Events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Your Name</vt:lpwstr>
  </property>
</Properties>
</file>