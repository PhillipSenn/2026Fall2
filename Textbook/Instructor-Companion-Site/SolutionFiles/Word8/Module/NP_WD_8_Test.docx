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5B9F9" w14:textId="77777777" w:rsidR="00C021C9" w:rsidRPr="0038601E" w:rsidRDefault="0015400F" w:rsidP="005E383C">
      <w:pPr>
        <w:spacing w:before="2280"/>
        <w:jc w:val="center"/>
        <w:rPr>
          <w:rFonts w:ascii="Trebuchet MS" w:hAnsi="Trebuchet MS"/>
          <w:b/>
          <w:sz w:val="36"/>
        </w:rPr>
      </w:pPr>
      <w:r w:rsidRPr="0038601E">
        <w:rPr>
          <w:rFonts w:ascii="Trebuchet MS" w:hAnsi="Trebuchet MS"/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59FF21" wp14:editId="730EA0C8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772400" cy="1371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37160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email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79B2AD" w14:textId="77777777" w:rsidR="00581813" w:rsidRPr="00CA671C" w:rsidRDefault="00581813" w:rsidP="00657229">
                            <w:pPr>
                              <w:pStyle w:val="CompanyName"/>
                            </w:pPr>
                            <w:r w:rsidRPr="00CA671C">
                              <w:t>Alexander Griffin Rock Gym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9FF21" id="Rectangle 1" o:spid="_x0000_s1026" style="position:absolute;left:0;text-align:left;margin-left:0;margin-top:0;width:612pt;height:10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" stroked="f" strokeweight="1pt">
                <v:fill r:id="rId7" o:title="" opacity=".5" recolor="t" rotate="t" type="frame"/>
                <v:textbox>
                  <w:txbxContent>
                    <w:p w14:paraId="4879B2AD" w14:textId="77777777" w:rsidR="00581813" w:rsidRPr="00CA671C" w:rsidRDefault="00581813" w:rsidP="00657229">
                      <w:pPr>
                        <w:pStyle w:val="CompanyName"/>
                      </w:pPr>
                      <w:r w:rsidRPr="00CA671C">
                        <w:t>Alexander Griffin Rock Gym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BB0A9F" w:rsidRPr="0038601E">
        <w:rPr>
          <w:rFonts w:ascii="Trebuchet MS" w:hAnsi="Trebuchet MS"/>
          <w:b/>
          <w:sz w:val="36"/>
        </w:rPr>
        <w:t>Student Fitness Center, Elliot Bay College</w:t>
      </w:r>
    </w:p>
    <w:p w14:paraId="767C41B2" w14:textId="77777777" w:rsidR="00BB0A9F" w:rsidRPr="0038601E" w:rsidRDefault="00E23DF4" w:rsidP="00BB0A9F">
      <w:pPr>
        <w:spacing w:after="720"/>
        <w:jc w:val="center"/>
        <w:rPr>
          <w:sz w:val="28"/>
          <w:szCs w:val="28"/>
        </w:rPr>
      </w:pPr>
      <w:hyperlink r:id="rId8" w:history="1">
        <w:r w:rsidR="00F35AC0" w:rsidRPr="00F35AC0">
          <w:rPr>
            <w:rStyle w:val="Hyperlink"/>
            <w:sz w:val="28"/>
            <w:szCs w:val="28"/>
          </w:rPr>
          <w:t>www.elliotbaycollege/griffingym.example.edu</w:t>
        </w:r>
      </w:hyperlink>
    </w:p>
    <w:p w14:paraId="17F14B5F" w14:textId="5FCD6894" w:rsidR="00BB0A9F" w:rsidRPr="0038601E" w:rsidRDefault="000803DF" w:rsidP="00BB0A9F">
      <w:pPr>
        <w:spacing w:after="720"/>
      </w:pPr>
      <w:r>
        <w:fldChar w:fldCharType="begin"/>
      </w:r>
      <w:r>
        <w:instrText xml:space="preserve"> DATE  \@ "M/d/yyyy H:mm" </w:instrText>
      </w:r>
      <w:r>
        <w:fldChar w:fldCharType="separate"/>
      </w:r>
      <w:r w:rsidR="00E23DF4">
        <w:rPr>
          <w:noProof/>
        </w:rPr>
        <w:t>1/17/2022 12:25</w:t>
      </w:r>
      <w:r>
        <w:fldChar w:fldCharType="end"/>
      </w:r>
    </w:p>
    <w:p w14:paraId="1EE52FBD" w14:textId="77777777" w:rsidR="00BB0A9F" w:rsidRPr="0038601E" w:rsidRDefault="00BB0A9F" w:rsidP="00BB0A9F">
      <w:pPr>
        <w:tabs>
          <w:tab w:val="right" w:pos="9360"/>
        </w:tabs>
        <w:rPr>
          <w:sz w:val="28"/>
        </w:rPr>
      </w:pPr>
      <w:r w:rsidRPr="0038601E">
        <w:rPr>
          <w:sz w:val="28"/>
        </w:rPr>
        <w:t xml:space="preserve">Participant’s name: </w:t>
      </w:r>
      <w:r w:rsidR="000674E6">
        <w:rPr>
          <w:sz w:val="28"/>
        </w:rPr>
        <w:fldChar w:fldCharType="begin"/>
      </w:r>
      <w:r w:rsidR="000674E6">
        <w:rPr>
          <w:sz w:val="28"/>
        </w:rPr>
        <w:instrText xml:space="preserve"> FILLIN  "Enter participant's name:" </w:instrText>
      </w:r>
      <w:r w:rsidR="000674E6">
        <w:rPr>
          <w:sz w:val="28"/>
        </w:rPr>
        <w:fldChar w:fldCharType="separate"/>
      </w:r>
      <w:r w:rsidR="00C209B0">
        <w:rPr>
          <w:sz w:val="28"/>
        </w:rPr>
        <w:t>Your Name</w:t>
      </w:r>
      <w:r w:rsidR="000674E6">
        <w:rPr>
          <w:sz w:val="28"/>
        </w:rPr>
        <w:fldChar w:fldCharType="end"/>
      </w:r>
      <w:r w:rsidRPr="0038601E">
        <w:rPr>
          <w:sz w:val="28"/>
        </w:rPr>
        <w:tab/>
        <w:t xml:space="preserve">Participant’s date of birth: </w:t>
      </w:r>
      <w:r w:rsidR="00BC5878">
        <w:rPr>
          <w:sz w:val="28"/>
        </w:rPr>
        <w:fldChar w:fldCharType="begin"/>
      </w:r>
      <w:r w:rsidR="00BC5878">
        <w:rPr>
          <w:sz w:val="28"/>
        </w:rPr>
        <w:instrText xml:space="preserve"> FILLIN  "Enter participant's date of birth:" </w:instrText>
      </w:r>
      <w:r w:rsidR="00BC5878">
        <w:rPr>
          <w:sz w:val="28"/>
        </w:rPr>
        <w:fldChar w:fldCharType="separate"/>
      </w:r>
      <w:r w:rsidR="00C209B0">
        <w:rPr>
          <w:sz w:val="28"/>
        </w:rPr>
        <w:t>8/22/2002</w:t>
      </w:r>
      <w:r w:rsidR="00BC5878">
        <w:rPr>
          <w:sz w:val="28"/>
        </w:rPr>
        <w:fldChar w:fldCharType="end"/>
      </w:r>
    </w:p>
    <w:p w14:paraId="5965304A" w14:textId="77777777" w:rsidR="00BB0A9F" w:rsidRPr="0038601E" w:rsidRDefault="00BB0A9F" w:rsidP="00785652">
      <w:pPr>
        <w:pBdr>
          <w:bottom w:val="threeDEngrave" w:sz="36" w:space="8" w:color="auto"/>
        </w:pBdr>
        <w:rPr>
          <w:sz w:val="28"/>
        </w:rPr>
      </w:pPr>
      <w:r w:rsidRPr="0038601E">
        <w:rPr>
          <w:sz w:val="28"/>
        </w:rPr>
        <w:t xml:space="preserve">Emergency contact number: </w:t>
      </w:r>
      <w:r w:rsidR="00BC5878">
        <w:rPr>
          <w:sz w:val="28"/>
        </w:rPr>
        <w:fldChar w:fldCharType="begin"/>
      </w:r>
      <w:r w:rsidR="00BC5878">
        <w:rPr>
          <w:sz w:val="28"/>
        </w:rPr>
        <w:instrText xml:space="preserve"> FILLIN  "Enter participant's emergency contact number:" </w:instrText>
      </w:r>
      <w:r w:rsidR="00BC5878">
        <w:rPr>
          <w:sz w:val="28"/>
        </w:rPr>
        <w:fldChar w:fldCharType="separate"/>
      </w:r>
      <w:r w:rsidR="00C209B0">
        <w:rPr>
          <w:sz w:val="28"/>
        </w:rPr>
        <w:t>(206) 555-0125</w:t>
      </w:r>
      <w:r w:rsidR="00BC5878">
        <w:rPr>
          <w:sz w:val="28"/>
        </w:rPr>
        <w:fldChar w:fldCharType="end"/>
      </w:r>
    </w:p>
    <w:p w14:paraId="19FA5D6D" w14:textId="77777777" w:rsidR="00BB0A9F" w:rsidRPr="0038601E" w:rsidRDefault="00BB0A9F">
      <w:r w:rsidRPr="0038601E">
        <w:t>[Placeholder for legal text]</w:t>
      </w:r>
    </w:p>
    <w:p w14:paraId="32BDC83D" w14:textId="77777777" w:rsidR="00734962" w:rsidRPr="0038601E" w:rsidRDefault="00734962" w:rsidP="00734962">
      <w:pPr>
        <w:rPr>
          <w:lang w:val="es-US"/>
        </w:rPr>
      </w:pPr>
      <w:r w:rsidRPr="0038601E">
        <w:rPr>
          <w:lang w:val="es-US"/>
        </w:rPr>
        <w:t>[</w:t>
      </w:r>
      <w:r w:rsidRPr="000A384D">
        <w:rPr>
          <w:lang w:val="es-US"/>
        </w:rPr>
        <w:t>Marcador de posición para el texto legal</w:t>
      </w:r>
      <w:r w:rsidRPr="0038601E">
        <w:rPr>
          <w:lang w:val="es-US"/>
        </w:rPr>
        <w:t>]</w:t>
      </w:r>
    </w:p>
    <w:p w14:paraId="35B7A028" w14:textId="77777777" w:rsidR="00734962" w:rsidRDefault="00734962" w:rsidP="00734962">
      <w:pPr>
        <w:rPr>
          <w:lang w:eastAsia="zh-SG"/>
        </w:rPr>
      </w:pPr>
      <w:r>
        <w:rPr>
          <w:rFonts w:hint="eastAsia"/>
          <w:lang w:eastAsia="zh-SG"/>
        </w:rPr>
        <w:t>[</w:t>
      </w:r>
      <w:r>
        <w:rPr>
          <w:rFonts w:hint="eastAsia"/>
          <w:lang w:eastAsia="zh-SG"/>
        </w:rPr>
        <w:t>法律文本占位符</w:t>
      </w:r>
      <w:r>
        <w:rPr>
          <w:rFonts w:hint="eastAsia"/>
          <w:lang w:eastAsia="zh-SG"/>
        </w:rPr>
        <w:t>]</w:t>
      </w:r>
    </w:p>
    <w:p w14:paraId="6087E9C2" w14:textId="7320DDEA" w:rsidR="00734962" w:rsidRPr="00785652" w:rsidRDefault="00734962" w:rsidP="00734962">
      <w:pPr>
        <w:pBdr>
          <w:bottom w:val="threeDEngrave" w:sz="36" w:space="8" w:color="auto"/>
        </w:pBdr>
      </w:pPr>
      <w:r w:rsidRPr="00785652">
        <w:t>[</w:t>
      </w:r>
      <w:r w:rsidR="00E23DF4" w:rsidRPr="00E23DF4">
        <w:t>Chỗ dành sẵn cho văn bản pháp lý</w:t>
      </w:r>
      <w:r w:rsidRPr="00785652">
        <w:t>]</w:t>
      </w:r>
    </w:p>
    <w:p w14:paraId="0E59DC65" w14:textId="267E8933" w:rsidR="00BB0A9F" w:rsidRPr="0038601E" w:rsidRDefault="00BB0A9F">
      <w:r w:rsidRPr="0038601E">
        <w:t>Signature of participant (if 18-years-old o</w:t>
      </w:r>
      <w:r w:rsidR="00D94940">
        <w:t>r</w:t>
      </w:r>
      <w:r w:rsidRPr="0038601E">
        <w:t xml:space="preserve"> older)</w:t>
      </w:r>
    </w:p>
    <w:p w14:paraId="2868C385" w14:textId="77777777" w:rsidR="00BB0A9F" w:rsidRPr="0038601E" w:rsidRDefault="00BB0A9F" w:rsidP="00CE2DCD">
      <w:pPr>
        <w:tabs>
          <w:tab w:val="right" w:leader="underscore" w:pos="9360"/>
        </w:tabs>
        <w:spacing w:before="840"/>
      </w:pPr>
      <w:r w:rsidRPr="0038601E">
        <w:tab/>
      </w:r>
    </w:p>
    <w:p w14:paraId="56217AF7" w14:textId="77777777" w:rsidR="00BB0A9F" w:rsidRPr="00C209B0" w:rsidRDefault="00BB0A9F" w:rsidP="00BB0A9F">
      <w:pPr>
        <w:tabs>
          <w:tab w:val="right" w:leader="underscore" w:pos="9360"/>
        </w:tabs>
        <w:rPr>
          <w:i/>
          <w:highlight w:val="yellow"/>
        </w:rPr>
      </w:pPr>
      <w:r w:rsidRPr="00C209B0">
        <w:rPr>
          <w:i/>
          <w:highlight w:val="yellow"/>
        </w:rPr>
        <w:t>Participant must provide proof of age.</w:t>
      </w:r>
    </w:p>
    <w:p w14:paraId="5D7731AA" w14:textId="77777777" w:rsidR="00BB0A9F" w:rsidRPr="0038601E" w:rsidRDefault="00BB0A9F" w:rsidP="00BB0A9F">
      <w:pPr>
        <w:tabs>
          <w:tab w:val="right" w:leader="underscore" w:pos="9360"/>
        </w:tabs>
      </w:pPr>
    </w:p>
    <w:p w14:paraId="40B94217" w14:textId="77777777" w:rsidR="00BB0A9F" w:rsidRPr="0038601E" w:rsidRDefault="00BB0A9F" w:rsidP="00BB0A9F">
      <w:pPr>
        <w:tabs>
          <w:tab w:val="right" w:leader="underscore" w:pos="9360"/>
        </w:tabs>
      </w:pPr>
      <w:r w:rsidRPr="0038601E">
        <w:t>Signature of parent/guardian (if younger than 18-years-old)</w:t>
      </w:r>
    </w:p>
    <w:p w14:paraId="1E294573" w14:textId="77777777" w:rsidR="00BB0A9F" w:rsidRPr="0038601E" w:rsidRDefault="00BB0A9F" w:rsidP="00CE2DCD">
      <w:pPr>
        <w:tabs>
          <w:tab w:val="right" w:leader="underscore" w:pos="9360"/>
        </w:tabs>
        <w:spacing w:before="840"/>
      </w:pPr>
      <w:r w:rsidRPr="0038601E">
        <w:tab/>
      </w:r>
    </w:p>
    <w:sectPr w:rsidR="00BB0A9F" w:rsidRPr="0038601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54FE6" w14:textId="77777777" w:rsidR="00A06846" w:rsidRDefault="00A06846" w:rsidP="00785652">
      <w:pPr>
        <w:spacing w:after="0" w:line="240" w:lineRule="auto"/>
      </w:pPr>
      <w:r>
        <w:separator/>
      </w:r>
    </w:p>
  </w:endnote>
  <w:endnote w:type="continuationSeparator" w:id="0">
    <w:p w14:paraId="182322E1" w14:textId="77777777" w:rsidR="00A06846" w:rsidRDefault="00A06846" w:rsidP="00785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42F95" w14:textId="77777777" w:rsidR="000A63B4" w:rsidRPr="000A63B4" w:rsidRDefault="000A63B4" w:rsidP="000A63B4">
    <w:pPr>
      <w:pStyle w:val="Footer"/>
      <w:tabs>
        <w:tab w:val="clear" w:pos="4680"/>
      </w:tabs>
      <w:jc w:val="center"/>
      <w:rPr>
        <w:b/>
        <w:i/>
        <w:sz w:val="48"/>
      </w:rPr>
    </w:pPr>
    <w:r>
      <w:rPr>
        <w:b/>
        <w:i/>
        <w:sz w:val="48"/>
      </w:rPr>
      <w:t>Come Climb with Us!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13C97" w14:textId="77777777" w:rsidR="00A06846" w:rsidRDefault="00A06846" w:rsidP="00785652">
      <w:pPr>
        <w:spacing w:after="0" w:line="240" w:lineRule="auto"/>
      </w:pPr>
      <w:r>
        <w:separator/>
      </w:r>
    </w:p>
  </w:footnote>
  <w:footnote w:type="continuationSeparator" w:id="0">
    <w:p w14:paraId="10A014BF" w14:textId="77777777" w:rsidR="00A06846" w:rsidRDefault="00A06846" w:rsidP="00785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27E39" w14:textId="77777777" w:rsidR="00581813" w:rsidRDefault="00E23DF4">
    <w:pPr>
      <w:pStyle w:val="Header"/>
    </w:pPr>
    <w:r>
      <w:fldChar w:fldCharType="begin"/>
    </w:r>
    <w:r>
      <w:instrText xml:space="preserve"> DOCPROPERTY  Department  \* MERGEFORMAT </w:instrText>
    </w:r>
    <w:r>
      <w:fldChar w:fldCharType="separate"/>
    </w:r>
    <w:r w:rsidR="00C209B0">
      <w:t>Legal</w:t>
    </w:r>
    <w:r>
      <w:fldChar w:fldCharType="end"/>
    </w:r>
    <w:r w:rsidR="00581813">
      <w:tab/>
    </w:r>
    <w:r w:rsidR="00581813">
      <w:tab/>
    </w:r>
    <w:sdt>
      <w:sdtPr>
        <w:id w:val="-1857423460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5CAF346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2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sdt>
      <w:sdtPr>
        <w:alias w:val="Status"/>
        <w:tag w:val=""/>
        <w:id w:val="-1985538005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r w:rsidR="00581813">
          <w:t>Draft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B0"/>
    <w:rsid w:val="00033B79"/>
    <w:rsid w:val="000674E6"/>
    <w:rsid w:val="000803DF"/>
    <w:rsid w:val="0009683E"/>
    <w:rsid w:val="000A63B4"/>
    <w:rsid w:val="0015400F"/>
    <w:rsid w:val="00167990"/>
    <w:rsid w:val="00194F9E"/>
    <w:rsid w:val="002342AB"/>
    <w:rsid w:val="002C3CDE"/>
    <w:rsid w:val="003603F8"/>
    <w:rsid w:val="0038601E"/>
    <w:rsid w:val="003C60F7"/>
    <w:rsid w:val="003D11F4"/>
    <w:rsid w:val="00402C8F"/>
    <w:rsid w:val="00454ECD"/>
    <w:rsid w:val="00523FBF"/>
    <w:rsid w:val="005517E2"/>
    <w:rsid w:val="00581813"/>
    <w:rsid w:val="005E383C"/>
    <w:rsid w:val="00625A87"/>
    <w:rsid w:val="006451C7"/>
    <w:rsid w:val="00657229"/>
    <w:rsid w:val="00677EF4"/>
    <w:rsid w:val="006A1B43"/>
    <w:rsid w:val="006C22D1"/>
    <w:rsid w:val="007058AF"/>
    <w:rsid w:val="00727841"/>
    <w:rsid w:val="00734962"/>
    <w:rsid w:val="00762907"/>
    <w:rsid w:val="00785652"/>
    <w:rsid w:val="007F4DC8"/>
    <w:rsid w:val="008158B6"/>
    <w:rsid w:val="00862859"/>
    <w:rsid w:val="00897F32"/>
    <w:rsid w:val="008C3F03"/>
    <w:rsid w:val="008D295E"/>
    <w:rsid w:val="00A06846"/>
    <w:rsid w:val="00A51E17"/>
    <w:rsid w:val="00AD6CBD"/>
    <w:rsid w:val="00BA7E3A"/>
    <w:rsid w:val="00BB0A9F"/>
    <w:rsid w:val="00BB1956"/>
    <w:rsid w:val="00BC5322"/>
    <w:rsid w:val="00BC5878"/>
    <w:rsid w:val="00BD0C1A"/>
    <w:rsid w:val="00BF15FD"/>
    <w:rsid w:val="00C021C9"/>
    <w:rsid w:val="00C209B0"/>
    <w:rsid w:val="00CA671C"/>
    <w:rsid w:val="00CE2DCD"/>
    <w:rsid w:val="00D37FBF"/>
    <w:rsid w:val="00D5091E"/>
    <w:rsid w:val="00D765B6"/>
    <w:rsid w:val="00D94940"/>
    <w:rsid w:val="00DD4456"/>
    <w:rsid w:val="00DE1C5C"/>
    <w:rsid w:val="00E23DF4"/>
    <w:rsid w:val="00E7546D"/>
    <w:rsid w:val="00EE4501"/>
    <w:rsid w:val="00F3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062CA628"/>
  <w15:chartTrackingRefBased/>
  <w15:docId w15:val="{DE134EE5-4EF4-435F-9B09-E5BDD5FCC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5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652"/>
  </w:style>
  <w:style w:type="paragraph" w:styleId="Footer">
    <w:name w:val="footer"/>
    <w:basedOn w:val="Normal"/>
    <w:link w:val="FooterChar"/>
    <w:uiPriority w:val="99"/>
    <w:unhideWhenUsed/>
    <w:rsid w:val="00785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652"/>
  </w:style>
  <w:style w:type="character" w:styleId="Hyperlink">
    <w:name w:val="Hyperlink"/>
    <w:basedOn w:val="DefaultParagraphFont"/>
    <w:uiPriority w:val="99"/>
    <w:unhideWhenUsed/>
    <w:rsid w:val="00F35AC0"/>
    <w:rPr>
      <w:color w:val="811717" w:themeColor="hyperlink"/>
      <w:u w:val="single"/>
    </w:rPr>
  </w:style>
  <w:style w:type="paragraph" w:customStyle="1" w:styleId="CompanyName">
    <w:name w:val="Company Name"/>
    <w:basedOn w:val="Normal"/>
    <w:link w:val="CompanyNameChar"/>
    <w:qFormat/>
    <w:rsid w:val="00657229"/>
    <w:pPr>
      <w:spacing w:after="0"/>
      <w:jc w:val="center"/>
    </w:pPr>
    <w:rPr>
      <w:rFonts w:ascii="Trebuchet MS" w:hAnsi="Trebuchet MS"/>
      <w:b/>
      <w:color w:val="261D18" w:themeColor="text2" w:themeShade="80"/>
      <w:sz w:val="56"/>
      <w:szCs w:val="56"/>
      <w14:ligatures w14:val="historicalDiscretional"/>
      <w14:stylisticSets>
        <w14:styleSet w14:id="2"/>
      </w14:stylisticSets>
    </w:rPr>
  </w:style>
  <w:style w:type="character" w:styleId="PlaceholderText">
    <w:name w:val="Placeholder Text"/>
    <w:basedOn w:val="DefaultParagraphFont"/>
    <w:uiPriority w:val="99"/>
    <w:semiHidden/>
    <w:rsid w:val="002C3CDE"/>
    <w:rPr>
      <w:color w:val="808080"/>
    </w:rPr>
  </w:style>
  <w:style w:type="character" w:customStyle="1" w:styleId="CompanyNameChar">
    <w:name w:val="Company Name Char"/>
    <w:basedOn w:val="DefaultParagraphFont"/>
    <w:link w:val="CompanyName"/>
    <w:rsid w:val="00657229"/>
    <w:rPr>
      <w:rFonts w:ascii="Trebuchet MS" w:hAnsi="Trebuchet MS"/>
      <w:b/>
      <w:color w:val="261D18" w:themeColor="text2" w:themeShade="80"/>
      <w:sz w:val="56"/>
      <w:szCs w:val="56"/>
      <w14:ligatures w14:val="historicalDiscretional"/>
      <w14:stylisticSets>
        <w14:styleSet w14:id="2"/>
      </w14:stylisticSets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limbingamplified.example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ENGAGE\Word\Word\Module_08\02_TE1\9780357026182_NP_Word_Mod08_Solutions\Word8\Module\NP_WD_8_Revised.dotm" TargetMode="External"/></Relationships>
</file>

<file path=word/theme/theme1.xml><?xml version="1.0" encoding="utf-8"?>
<a:theme xmlns:a="http://schemas.openxmlformats.org/drawingml/2006/main" name="Griffin Gym">
  <a:themeElements>
    <a:clrScheme name="Custom 1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811717"/>
      </a:hlink>
      <a:folHlink>
        <a:srgbClr val="976C00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NP_WD_8_Revised.dotm</Template>
  <TotalTime>1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Waiver Form for Griffin Rock Gym</vt:lpstr>
    </vt:vector>
  </TitlesOfParts>
  <Company>Alexander Griffin Rock Gym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Waiver Form for Griffin Rock Gym</dc:title>
  <dc:subject/>
  <dc:creator>Sam Nguyen</dc:creator>
  <cp:keywords/>
  <dc:description/>
  <cp:lastModifiedBy>Ann Shaffer</cp:lastModifiedBy>
  <cp:revision>4</cp:revision>
  <dcterms:created xsi:type="dcterms:W3CDTF">2021-09-22T18:28:00Z</dcterms:created>
  <dcterms:modified xsi:type="dcterms:W3CDTF">2022-01-17T18:26:00Z</dcterms:modified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ment">
    <vt:lpwstr>Legal</vt:lpwstr>
  </property>
</Properties>
</file>