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14:paraId="38158BFC" w14:textId="6276BFE9" w:rsidR="005B5F40" w:rsidRDefault="009443B6">
              <w:pPr>
                <w:pStyle w:val="Publishwithline"/>
              </w:pPr>
              <w:r>
                <w:t>Plans for New Games</w:t>
              </w:r>
            </w:p>
          </w:sdtContent>
        </w:sdt>
        <w:p w14:paraId="2DA8229B" w14:textId="77777777" w:rsidR="005B5F40" w:rsidRDefault="005B5F40">
          <w:pPr>
            <w:pStyle w:val="underline"/>
          </w:pPr>
        </w:p>
        <w:p w14:paraId="264468E8" w14:textId="77777777" w:rsidR="005B5F40" w:rsidRDefault="0026357C">
          <w:pPr>
            <w:pStyle w:val="PadderBetweenControlandBody"/>
          </w:pPr>
        </w:p>
      </w:sdtContent>
    </w:sdt>
    <w:p w14:paraId="29794288" w14:textId="244226C9" w:rsidR="005B5F40" w:rsidRDefault="00797624">
      <w:r>
        <w:t xml:space="preserve">PYRAMID </w:t>
      </w:r>
      <w:r w:rsidR="0026357C">
        <w:t>G</w:t>
      </w:r>
      <w:r w:rsidR="009443B6">
        <w:t>ames is developing several new games focused on baseball and soccer.</w:t>
      </w:r>
    </w:p>
    <w:sectPr w:rsidR="005B5F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4B3C15"/>
    <w:rsid w:val="0026357C"/>
    <w:rsid w:val="004B3C15"/>
    <w:rsid w:val="005B5F40"/>
    <w:rsid w:val="00797624"/>
    <w:rsid w:val="009315AF"/>
    <w:rsid w:val="009443B6"/>
    <w:rsid w:val="00BB1601"/>
    <w:rsid w:val="00C3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A1E3"/>
  <w15:docId w15:val="{95484758-BF52-44CB-AFB6-4D9B24C3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19" w:qFormat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nhideWhenUsed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99B00-4B1C-4E15-8A38-03EBEB4E4282}"/>
      </w:docPartPr>
      <w:docPartBody>
        <w:p w:rsidR="004A22DD" w:rsidRDefault="00D513C2">
          <w:r w:rsidRPr="00725B31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D2"/>
    <w:rsid w:val="00163855"/>
    <w:rsid w:val="002653A3"/>
    <w:rsid w:val="003A18DF"/>
    <w:rsid w:val="004177D2"/>
    <w:rsid w:val="004A22DD"/>
    <w:rsid w:val="006414C6"/>
    <w:rsid w:val="0074260C"/>
    <w:rsid w:val="00D513C2"/>
    <w:rsid w:val="00E6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13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logPostInfo xmlns="http://www.microsoft.com/Office/Word/BlogTool">
  <PostTitle>Plans for New Games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3</cp:revision>
  <dcterms:created xsi:type="dcterms:W3CDTF">2021-09-12T01:36:00Z</dcterms:created>
  <dcterms:modified xsi:type="dcterms:W3CDTF">2022-02-04T00:36:00Z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