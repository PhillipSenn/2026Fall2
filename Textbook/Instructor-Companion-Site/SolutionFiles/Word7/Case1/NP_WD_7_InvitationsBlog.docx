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EndPr/>
      <w:sdtContent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5F329CAD-B019-4FA6-9FEF-74898909AD20}"/>
            <w:text/>
          </w:sdtPr>
          <w:sdtEndPr/>
          <w:sdtContent>
            <w:p w14:paraId="7CF5F73C" w14:textId="1871BC46" w:rsidR="00D35481" w:rsidRDefault="002F5A42">
              <w:pPr>
                <w:pStyle w:val="Publishwithline"/>
              </w:pPr>
              <w:r>
                <w:t>Invitation Tips from Streamers Celebrations, LLC</w:t>
              </w:r>
            </w:p>
          </w:sdtContent>
        </w:sdt>
        <w:p w14:paraId="031AA7D8" w14:textId="77777777" w:rsidR="00D35481" w:rsidRDefault="00D35481">
          <w:pPr>
            <w:pStyle w:val="underline"/>
          </w:pPr>
        </w:p>
        <w:p w14:paraId="30A5C470" w14:textId="77777777" w:rsidR="00D35481" w:rsidRDefault="00154EA5">
          <w:pPr>
            <w:pStyle w:val="PadderBetweenControlandBody"/>
          </w:pPr>
        </w:p>
      </w:sdtContent>
    </w:sdt>
    <w:p w14:paraId="626DD4A7" w14:textId="07547E33" w:rsidR="00D35481" w:rsidRDefault="002F5A42">
      <w:r>
        <w:t>You can use Word’s 3</w:t>
      </w:r>
      <w:r w:rsidR="00BB11BB">
        <w:t>-</w:t>
      </w:r>
      <w:r>
        <w:t>D models to add a little excitement to your event invitations. Here’s just one example.</w:t>
      </w:r>
    </w:p>
    <w:p w14:paraId="622013DE" w14:textId="657FEA21" w:rsidR="002F5A42" w:rsidRPr="002F5A42" w:rsidRDefault="002F5A42">
      <w:pPr>
        <w:rPr>
          <w:i/>
        </w:rPr>
      </w:pPr>
      <w:r w:rsidRPr="002F5A42">
        <w:rPr>
          <w:i/>
          <w:highlight w:val="yellow"/>
        </w:rPr>
        <w:t>[This blog post should contain one 3</w:t>
      </w:r>
      <w:r w:rsidR="00125987">
        <w:rPr>
          <w:i/>
          <w:highlight w:val="yellow"/>
        </w:rPr>
        <w:t>-</w:t>
      </w:r>
      <w:r w:rsidRPr="002F5A42">
        <w:rPr>
          <w:i/>
          <w:highlight w:val="yellow"/>
        </w:rPr>
        <w:t>D model, with the default model view changed to a different option.]</w:t>
      </w:r>
    </w:p>
    <w:sectPr w:rsidR="002F5A42" w:rsidRPr="002F5A4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log" w:val="1"/>
  </w:docVars>
  <w:rsids>
    <w:rsidRoot w:val="00835F76"/>
    <w:rsid w:val="00125987"/>
    <w:rsid w:val="00154EA5"/>
    <w:rsid w:val="002F5A42"/>
    <w:rsid w:val="007A35D1"/>
    <w:rsid w:val="00835F76"/>
    <w:rsid w:val="00BB11BB"/>
    <w:rsid w:val="00CC4BA6"/>
    <w:rsid w:val="00D3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0B9A"/>
  <w15:docId w15:val="{A536C31A-714D-4FC4-8709-6E0E8A5D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2" w:qFormat="1"/>
    <w:lsdException w:name="heading 4" w:semiHidden="1" w:uiPriority="2" w:qFormat="1"/>
    <w:lsdException w:name="heading 5" w:semiHidden="1" w:uiPriority="2" w:qFormat="1"/>
    <w:lsdException w:name="heading 6" w:semiHidden="1" w:uiPriority="2" w:qFormat="1"/>
    <w:lsdException w:name="heading 7" w:semiHidden="1" w:uiPriority="2" w:qFormat="1"/>
    <w:lsdException w:name="heading 8" w:semiHidden="1" w:uiPriority="2" w:qFormat="1"/>
    <w:lsdException w:name="heading 9" w:semiHidden="1" w:uiPriority="2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qFormat="1"/>
    <w:lsdException w:name="toc 2" w:semiHidden="1" w:uiPriority="39" w:qFormat="1"/>
    <w:lsdException w:name="toc 3" w:semiHidden="1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uiPriority="19" w:qFormat="1"/>
    <w:lsdException w:name="HTML Sample" w:semiHidden="1"/>
    <w:lsdException w:name="HTML Typewriter" w:semiHidden="1"/>
    <w:lsdException w:name="HTML Vari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nhideWhenUsed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9512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45148-308B-49B0-B352-CF2EE74E8303}"/>
      </w:docPartPr>
      <w:docPartBody>
        <w:p w:rsidR="00B70B50" w:rsidRDefault="00477A97">
          <w:r w:rsidRPr="00966D19">
            <w:rPr>
              <w:rStyle w:val="PlaceholderText"/>
            </w:rPr>
            <w:t>[Enter Post Title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00"/>
    <w:rsid w:val="002003FC"/>
    <w:rsid w:val="002019F0"/>
    <w:rsid w:val="0020685E"/>
    <w:rsid w:val="00477A97"/>
    <w:rsid w:val="008F5338"/>
    <w:rsid w:val="00987A00"/>
    <w:rsid w:val="00B1602C"/>
    <w:rsid w:val="00B70B50"/>
    <w:rsid w:val="00B84E7D"/>
    <w:rsid w:val="00BA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7A9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logPostInfo xmlns="http://www.microsoft.com/Office/Word/BlogTool">
  <PostTitle>Invitation Tips from Streamers Celebrations, LLC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/>
</BlogPostInfo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customXml/itemProps2.xml><?xml version="1.0" encoding="utf-8"?>
<ds:datastoreItem xmlns:ds="http://schemas.openxmlformats.org/officeDocument/2006/customXml" ds:itemID="{5D1E2072-A7E3-4DAE-9149-608034D634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Blog.dotx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2021-09-12T01:20:00Z</dcterms:created>
  <dcterms:modified xsi:type="dcterms:W3CDTF">2021-09-12T01:20:00Z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TC028435959991</vt:lpwstr>
  </property>
</Properties>
</file>