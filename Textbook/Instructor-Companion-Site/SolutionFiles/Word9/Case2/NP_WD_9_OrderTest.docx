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37"/>
        <w:gridCol w:w="2337"/>
        <w:gridCol w:w="267"/>
        <w:gridCol w:w="1386"/>
        <w:gridCol w:w="685"/>
        <w:gridCol w:w="683"/>
        <w:gridCol w:w="1655"/>
      </w:tblGrid>
      <w:tr w:rsidR="00FF4E21" w14:paraId="5690011F" w14:textId="77777777" w:rsidTr="00FF4E21">
        <w:trPr>
          <w:trHeight w:val="187"/>
        </w:trPr>
        <w:tc>
          <w:tcPr>
            <w:tcW w:w="935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81707B8" w14:textId="77777777" w:rsidR="00FF4E21" w:rsidRPr="00FF4E21" w:rsidRDefault="00FF4E21" w:rsidP="00FF4E21">
            <w:pPr>
              <w:jc w:val="center"/>
              <w:rPr>
                <w:rFonts w:asciiTheme="majorHAnsi" w:hAnsiTheme="majorHAnsi"/>
                <w:color w:val="432B20" w:themeColor="accent3" w:themeShade="80"/>
                <w:sz w:val="56"/>
              </w:rPr>
            </w:pPr>
            <w:r w:rsidRPr="00FF4E21">
              <w:rPr>
                <w:rFonts w:asciiTheme="majorHAnsi" w:hAnsiTheme="majorHAnsi"/>
                <w:color w:val="432B20" w:themeColor="accent3" w:themeShade="80"/>
                <w:sz w:val="56"/>
              </w:rPr>
              <w:t>Charleston Office Supply Center</w:t>
            </w:r>
          </w:p>
        </w:tc>
      </w:tr>
      <w:tr w:rsidR="00FF4E21" w14:paraId="13F35681" w14:textId="77777777" w:rsidTr="00FF4E21">
        <w:trPr>
          <w:trHeight w:val="187"/>
        </w:trPr>
        <w:tc>
          <w:tcPr>
            <w:tcW w:w="9350" w:type="dxa"/>
            <w:gridSpan w:val="7"/>
            <w:tcBorders>
              <w:top w:val="nil"/>
            </w:tcBorders>
            <w:shd w:val="clear" w:color="auto" w:fill="644030" w:themeFill="accent3" w:themeFillShade="BF"/>
          </w:tcPr>
          <w:p w14:paraId="6D87F5F3" w14:textId="77777777" w:rsidR="00FF4E21" w:rsidRPr="00FF4E21" w:rsidRDefault="00FF4E21" w:rsidP="00FF4E21">
            <w:pPr>
              <w:jc w:val="center"/>
              <w:rPr>
                <w:color w:val="FFFFFF" w:themeColor="background1"/>
                <w:sz w:val="40"/>
              </w:rPr>
            </w:pPr>
            <w:r w:rsidRPr="00FF4E21">
              <w:rPr>
                <w:color w:val="FFFFFF" w:themeColor="background1"/>
                <w:sz w:val="40"/>
              </w:rPr>
              <w:t>Order Form</w:t>
            </w:r>
          </w:p>
        </w:tc>
      </w:tr>
      <w:tr w:rsidR="00AE626C" w14:paraId="1493473A" w14:textId="77777777" w:rsidTr="00A01755">
        <w:tc>
          <w:tcPr>
            <w:tcW w:w="4941" w:type="dxa"/>
            <w:gridSpan w:val="3"/>
            <w:shd w:val="clear" w:color="auto" w:fill="EADBD4" w:themeFill="accent3" w:themeFillTint="33"/>
          </w:tcPr>
          <w:p w14:paraId="794A43A3" w14:textId="77777777" w:rsidR="00AE626C" w:rsidRDefault="00AE626C" w:rsidP="00126AC2">
            <w:r>
              <w:t>Item</w:t>
            </w:r>
          </w:p>
        </w:tc>
        <w:tc>
          <w:tcPr>
            <w:tcW w:w="1386" w:type="dxa"/>
            <w:shd w:val="clear" w:color="auto" w:fill="EADBD4" w:themeFill="accent3" w:themeFillTint="33"/>
          </w:tcPr>
          <w:p w14:paraId="3111CDEF" w14:textId="77777777" w:rsidR="00AE626C" w:rsidRDefault="00AE626C" w:rsidP="00126AC2">
            <w:r>
              <w:t>Quantity</w:t>
            </w:r>
          </w:p>
        </w:tc>
        <w:tc>
          <w:tcPr>
            <w:tcW w:w="1368" w:type="dxa"/>
            <w:gridSpan w:val="2"/>
            <w:shd w:val="clear" w:color="auto" w:fill="EADBD4" w:themeFill="accent3" w:themeFillTint="33"/>
          </w:tcPr>
          <w:p w14:paraId="13161E45" w14:textId="77777777" w:rsidR="00AE626C" w:rsidRDefault="00AE626C" w:rsidP="00126AC2">
            <w:r>
              <w:t>Price</w:t>
            </w:r>
          </w:p>
        </w:tc>
        <w:tc>
          <w:tcPr>
            <w:tcW w:w="1655" w:type="dxa"/>
            <w:shd w:val="clear" w:color="auto" w:fill="EADBD4" w:themeFill="accent3" w:themeFillTint="33"/>
          </w:tcPr>
          <w:p w14:paraId="52940BBE" w14:textId="77777777" w:rsidR="00AE626C" w:rsidRDefault="00AE626C" w:rsidP="00126AC2">
            <w:r>
              <w:t>Total</w:t>
            </w:r>
          </w:p>
        </w:tc>
      </w:tr>
      <w:sdt>
        <w:sdtPr>
          <w:id w:val="-1817262324"/>
          <w15:repeatingSection/>
        </w:sdtPr>
        <w:sdtEndPr/>
        <w:sdtContent>
          <w:sdt>
            <w:sdtPr>
              <w:id w:val="-2129470784"/>
              <w:placeholder>
                <w:docPart w:val="4CBF05BD8D9A4DD5BCE7CC475AC5534D"/>
              </w:placeholder>
              <w15:repeatingSectionItem/>
            </w:sdtPr>
            <w:sdtEndPr/>
            <w:sdtContent>
              <w:tr w:rsidR="00AE626C" w14:paraId="20A337A7" w14:textId="77777777" w:rsidTr="00A01755">
                <w:sdt>
                  <w:sdtPr>
                    <w:alias w:val="Item"/>
                    <w:tag w:val="Item"/>
                    <w:id w:val="1275512589"/>
                    <w:lock w:val="sdtLocked"/>
                    <w:placeholder>
                      <w:docPart w:val="E7B07A5258D14CF2B1CD830F2520ED2A"/>
                    </w:placeholder>
                    <w:text/>
                  </w:sdtPr>
                  <w:sdtEndPr/>
                  <w:sdtContent>
                    <w:tc>
                      <w:tcPr>
                        <w:tcW w:w="4941" w:type="dxa"/>
                        <w:gridSpan w:val="3"/>
                      </w:tcPr>
                      <w:p w14:paraId="71202F52" w14:textId="54F974D1" w:rsidR="00AE626C" w:rsidRDefault="00622AF2" w:rsidP="00126AC2">
                        <w:r>
                          <w:t>Metal 5-shelf bookcase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Quantity"/>
                    <w:id w:val="-1057246575"/>
                    <w:lock w:val="sdtLocked"/>
                    <w:placeholder>
                      <w:docPart w:val="7D234778C37C442EB8EAA7E99C4F1D09"/>
                    </w:placeholder>
                    <w:text/>
                  </w:sdtPr>
                  <w:sdtEndPr/>
                  <w:sdtContent>
                    <w:tc>
                      <w:tcPr>
                        <w:tcW w:w="1386" w:type="dxa"/>
                      </w:tcPr>
                      <w:p w14:paraId="7AC43FEA" w14:textId="421195FA" w:rsidR="00AE626C" w:rsidRDefault="00622AF2" w:rsidP="00126AC2">
                        <w:r>
                          <w:t>5</w:t>
                        </w:r>
                      </w:p>
                    </w:tc>
                  </w:sdtContent>
                </w:sdt>
                <w:sdt>
                  <w:sdtPr>
                    <w:alias w:val="Price per Item"/>
                    <w:tag w:val="Price per Item"/>
                    <w:id w:val="-214970796"/>
                    <w:lock w:val="sdtLocked"/>
                    <w:placeholder>
                      <w:docPart w:val="89BC64CEA914456DBEFFD21C5DF39427"/>
                    </w:placeholder>
                    <w:text/>
                  </w:sdtPr>
                  <w:sdtEndPr/>
                  <w:sdtContent>
                    <w:tc>
                      <w:tcPr>
                        <w:tcW w:w="1368" w:type="dxa"/>
                        <w:gridSpan w:val="2"/>
                      </w:tcPr>
                      <w:p w14:paraId="55D50033" w14:textId="38A77D13" w:rsidR="00AE626C" w:rsidRDefault="00622AF2" w:rsidP="00FF4E21">
                        <w:pPr>
                          <w:jc w:val="right"/>
                        </w:pPr>
                        <w:r>
                          <w:t>$275.45</w:t>
                        </w:r>
                      </w:p>
                    </w:tc>
                  </w:sdtContent>
                </w:sdt>
                <w:tc>
                  <w:tcPr>
                    <w:tcW w:w="1655" w:type="dxa"/>
                  </w:tcPr>
                  <w:p w14:paraId="677578AB" w14:textId="5821EAC0" w:rsidR="00AE626C" w:rsidRDefault="003C15A0" w:rsidP="00FF4E21">
                    <w:pPr>
                      <w:jc w:val="right"/>
                    </w:pPr>
                    <w:r>
                      <w:fldChar w:fldCharType="begin"/>
                    </w:r>
                    <w:r>
                      <w:instrText xml:space="preserve"> =PRODUCT(B4,C4) \# "$#,##0.00;($#,##0.00)" </w:instrText>
                    </w:r>
                    <w:r>
                      <w:fldChar w:fldCharType="separate"/>
                    </w:r>
                    <w:r w:rsidR="00622AF2">
                      <w:rPr>
                        <w:noProof/>
                      </w:rPr>
                      <w:t>$1,377.25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426548253"/>
              <w:placeholder>
                <w:docPart w:val="3A9701513632498985875BB414B30A94"/>
              </w:placeholder>
              <w15:repeatingSectionItem/>
            </w:sdtPr>
            <w:sdtEndPr/>
            <w:sdtContent>
              <w:tr w:rsidR="00622AF2" w14:paraId="2A2E3A1C" w14:textId="77777777" w:rsidTr="00622AF2">
                <w:sdt>
                  <w:sdtPr>
                    <w:alias w:val="Item"/>
                    <w:tag w:val="Item"/>
                    <w:id w:val="1803194645"/>
                    <w:lock w:val="sdtLocked"/>
                    <w:placeholder>
                      <w:docPart w:val="3C2EDB65C2CB4C679E33C525323712BE"/>
                    </w:placeholder>
                    <w:text/>
                  </w:sdtPr>
                  <w:sdtEndPr/>
                  <w:sdtContent>
                    <w:tc>
                      <w:tcPr>
                        <w:tcW w:w="4941" w:type="dxa"/>
                        <w:gridSpan w:val="3"/>
                      </w:tcPr>
                      <w:p w14:paraId="6AB2060B" w14:textId="27D7F016" w:rsidR="00622AF2" w:rsidRDefault="00622AF2" w:rsidP="007B6338">
                        <w:r>
                          <w:t>24 x 42 cubicle panels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Quantity"/>
                    <w:id w:val="810672822"/>
                    <w:lock w:val="sdtLocked"/>
                    <w:placeholder>
                      <w:docPart w:val="BBC22ED6AC2C4C0484A227D7B68339E5"/>
                    </w:placeholder>
                    <w:text/>
                  </w:sdtPr>
                  <w:sdtEndPr/>
                  <w:sdtContent>
                    <w:tc>
                      <w:tcPr>
                        <w:tcW w:w="1386" w:type="dxa"/>
                      </w:tcPr>
                      <w:p w14:paraId="4A9EB148" w14:textId="72DEDD97" w:rsidR="00622AF2" w:rsidRDefault="00622AF2" w:rsidP="007B6338">
                        <w:r>
                          <w:t>20</w:t>
                        </w:r>
                      </w:p>
                    </w:tc>
                  </w:sdtContent>
                </w:sdt>
                <w:sdt>
                  <w:sdtPr>
                    <w:alias w:val="Price per Item"/>
                    <w:tag w:val="Price per Item"/>
                    <w:id w:val="-741105495"/>
                    <w:lock w:val="sdtLocked"/>
                    <w:placeholder>
                      <w:docPart w:val="62DE7279C6074ECB9DAB1DF44437AF55"/>
                    </w:placeholder>
                    <w:text/>
                  </w:sdtPr>
                  <w:sdtEndPr/>
                  <w:sdtContent>
                    <w:tc>
                      <w:tcPr>
                        <w:tcW w:w="1368" w:type="dxa"/>
                        <w:gridSpan w:val="2"/>
                      </w:tcPr>
                      <w:p w14:paraId="4503F677" w14:textId="00460099" w:rsidR="00622AF2" w:rsidRDefault="00622AF2" w:rsidP="00622AF2">
                        <w:pPr>
                          <w:jc w:val="right"/>
                        </w:pPr>
                        <w:r>
                          <w:t>$145.25</w:t>
                        </w:r>
                      </w:p>
                    </w:tc>
                  </w:sdtContent>
                </w:sdt>
                <w:tc>
                  <w:tcPr>
                    <w:tcW w:w="1655" w:type="dxa"/>
                  </w:tcPr>
                  <w:p w14:paraId="44130EDE" w14:textId="17CCF865" w:rsidR="00622AF2" w:rsidRDefault="00622AF2" w:rsidP="00FF4E21">
                    <w:pPr>
                      <w:jc w:val="right"/>
                    </w:pPr>
                    <w:r>
                      <w:fldChar w:fldCharType="begin"/>
                    </w:r>
                    <w:r>
                      <w:instrText xml:space="preserve"> =PRODUCT(B5,C5) \# "$#,##0.00;($#,##0.00)"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$2,905.00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452373792"/>
              <w:placeholder>
                <w:docPart w:val="A9B222A7E8D14071A84BEB7C1461839C"/>
              </w:placeholder>
              <w15:repeatingSectionItem/>
            </w:sdtPr>
            <w:sdtEndPr/>
            <w:sdtContent>
              <w:tr w:rsidR="00622AF2" w14:paraId="61B31D1C" w14:textId="77777777" w:rsidTr="00622AF2">
                <w:sdt>
                  <w:sdtPr>
                    <w:alias w:val="Item"/>
                    <w:tag w:val="Item"/>
                    <w:id w:val="-122312149"/>
                    <w:lock w:val="sdtLocked"/>
                    <w:placeholder>
                      <w:docPart w:val="DCF228BC5C8D402198D47810DA71618E"/>
                    </w:placeholder>
                    <w:text/>
                  </w:sdtPr>
                  <w:sdtEndPr/>
                  <w:sdtContent>
                    <w:tc>
                      <w:tcPr>
                        <w:tcW w:w="4941" w:type="dxa"/>
                        <w:gridSpan w:val="3"/>
                      </w:tcPr>
                      <w:p w14:paraId="1DA2A18D" w14:textId="12BFE9A8" w:rsidR="00622AF2" w:rsidRDefault="00622AF2" w:rsidP="007B6338">
                        <w:r>
                          <w:t>Heavy-duty cross-cut shredder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Quantity"/>
                    <w:id w:val="-2039802388"/>
                    <w:lock w:val="sdtLocked"/>
                    <w:placeholder>
                      <w:docPart w:val="71B1DD1B675B490E97C7DB160723664F"/>
                    </w:placeholder>
                    <w:text/>
                  </w:sdtPr>
                  <w:sdtEndPr/>
                  <w:sdtContent>
                    <w:tc>
                      <w:tcPr>
                        <w:tcW w:w="1386" w:type="dxa"/>
                      </w:tcPr>
                      <w:p w14:paraId="031C5560" w14:textId="6ABF3701" w:rsidR="00622AF2" w:rsidRDefault="00622AF2" w:rsidP="007B6338">
                        <w:r>
                          <w:t>10</w:t>
                        </w:r>
                      </w:p>
                    </w:tc>
                  </w:sdtContent>
                </w:sdt>
                <w:sdt>
                  <w:sdtPr>
                    <w:alias w:val="Price per Item"/>
                    <w:tag w:val="Price per Item"/>
                    <w:id w:val="1350917997"/>
                    <w:lock w:val="sdtLocked"/>
                    <w:placeholder>
                      <w:docPart w:val="22519C64202E4CB090AB092571517523"/>
                    </w:placeholder>
                    <w:text/>
                  </w:sdtPr>
                  <w:sdtEndPr/>
                  <w:sdtContent>
                    <w:tc>
                      <w:tcPr>
                        <w:tcW w:w="1368" w:type="dxa"/>
                        <w:gridSpan w:val="2"/>
                      </w:tcPr>
                      <w:p w14:paraId="7103EB5C" w14:textId="0F70732E" w:rsidR="00622AF2" w:rsidRDefault="00622AF2" w:rsidP="00622AF2">
                        <w:pPr>
                          <w:jc w:val="right"/>
                        </w:pPr>
                        <w:r>
                          <w:t>$120.00</w:t>
                        </w:r>
                      </w:p>
                    </w:tc>
                  </w:sdtContent>
                </w:sdt>
                <w:tc>
                  <w:tcPr>
                    <w:tcW w:w="1655" w:type="dxa"/>
                  </w:tcPr>
                  <w:p w14:paraId="3E691E10" w14:textId="7211612D" w:rsidR="00622AF2" w:rsidRDefault="00622AF2" w:rsidP="00FF4E21">
                    <w:pPr>
                      <w:jc w:val="right"/>
                    </w:pPr>
                    <w:r>
                      <w:fldChar w:fldCharType="begin"/>
                    </w:r>
                    <w:r>
                      <w:instrText xml:space="preserve"> =PRODUCT(B6,C6) \# "$#,##0.00;($#,##0.00)"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$1,200.00</w:t>
                    </w:r>
                    <w:r>
                      <w:fldChar w:fldCharType="end"/>
                    </w:r>
                  </w:p>
                </w:tc>
              </w:tr>
            </w:sdtContent>
          </w:sdt>
        </w:sdtContent>
      </w:sdt>
      <w:tr w:rsidR="002D4D74" w14:paraId="0CEB36F7" w14:textId="77777777" w:rsidTr="0054340D">
        <w:tc>
          <w:tcPr>
            <w:tcW w:w="2337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B045407" w14:textId="5B5D2158" w:rsidR="00A01755" w:rsidRPr="0054340D" w:rsidRDefault="00A01755" w:rsidP="00126AC2">
            <w:pPr>
              <w:rPr>
                <w:sz w:val="4"/>
                <w:szCs w:val="4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0185B66" w14:textId="77777777" w:rsidR="002D4D74" w:rsidRPr="0054340D" w:rsidRDefault="002D4D74" w:rsidP="00126AC2">
            <w:pPr>
              <w:rPr>
                <w:sz w:val="4"/>
                <w:szCs w:val="4"/>
              </w:rPr>
            </w:pPr>
          </w:p>
        </w:tc>
        <w:tc>
          <w:tcPr>
            <w:tcW w:w="2338" w:type="dxa"/>
            <w:gridSpan w:val="3"/>
            <w:shd w:val="clear" w:color="auto" w:fill="000000" w:themeFill="text1"/>
          </w:tcPr>
          <w:p w14:paraId="31771D24" w14:textId="77777777" w:rsidR="002D4D74" w:rsidRPr="0054340D" w:rsidRDefault="002D4D74" w:rsidP="00126AC2">
            <w:pPr>
              <w:rPr>
                <w:sz w:val="4"/>
                <w:szCs w:val="4"/>
              </w:rPr>
            </w:pPr>
          </w:p>
        </w:tc>
        <w:tc>
          <w:tcPr>
            <w:tcW w:w="2338" w:type="dxa"/>
            <w:gridSpan w:val="2"/>
            <w:shd w:val="clear" w:color="auto" w:fill="000000" w:themeFill="text1"/>
          </w:tcPr>
          <w:p w14:paraId="41A5B3B0" w14:textId="77777777" w:rsidR="002D4D74" w:rsidRPr="0054340D" w:rsidRDefault="002D4D74" w:rsidP="00126AC2">
            <w:pPr>
              <w:rPr>
                <w:sz w:val="4"/>
                <w:szCs w:val="4"/>
              </w:rPr>
            </w:pPr>
          </w:p>
        </w:tc>
      </w:tr>
      <w:tr w:rsidR="00FF4E21" w14:paraId="13860CE7" w14:textId="77777777" w:rsidTr="00A01755">
        <w:tc>
          <w:tcPr>
            <w:tcW w:w="6327" w:type="dxa"/>
            <w:gridSpan w:val="4"/>
            <w:tcBorders>
              <w:bottom w:val="nil"/>
              <w:right w:val="single" w:sz="24" w:space="0" w:color="auto"/>
            </w:tcBorders>
          </w:tcPr>
          <w:p w14:paraId="36A854E8" w14:textId="77777777" w:rsidR="00FF4E21" w:rsidRDefault="00FF4E21" w:rsidP="00126AC2">
            <w:bookmarkStart w:id="0" w:name="Subtotal" w:colFirst="2" w:colLast="2"/>
            <w:r>
              <w:t>Notes</w:t>
            </w:r>
          </w:p>
        </w:tc>
        <w:tc>
          <w:tcPr>
            <w:tcW w:w="1368" w:type="dxa"/>
            <w:gridSpan w:val="2"/>
            <w:tcBorders>
              <w:left w:val="single" w:sz="24" w:space="0" w:color="auto"/>
            </w:tcBorders>
            <w:shd w:val="clear" w:color="auto" w:fill="D6B8AA" w:themeFill="accent3" w:themeFillTint="66"/>
          </w:tcPr>
          <w:p w14:paraId="72CE2471" w14:textId="77777777" w:rsidR="00FF4E21" w:rsidRDefault="00FF4E21" w:rsidP="00126AC2">
            <w:r>
              <w:t>Subtotal</w:t>
            </w:r>
          </w:p>
        </w:tc>
        <w:tc>
          <w:tcPr>
            <w:tcW w:w="1655" w:type="dxa"/>
            <w:shd w:val="clear" w:color="auto" w:fill="D6B8AA" w:themeFill="accent3" w:themeFillTint="66"/>
          </w:tcPr>
          <w:p w14:paraId="6958ECEC" w14:textId="00EBCAD7" w:rsidR="00FF4E21" w:rsidRDefault="003C15A0" w:rsidP="00FF4E21">
            <w:pPr>
              <w:jc w:val="right"/>
            </w:pPr>
            <w:r>
              <w:fldChar w:fldCharType="begin"/>
            </w:r>
            <w:r>
              <w:instrText xml:space="preserve"> =SUM(ABOVE) \# "$#,##0.00;($#,##0.00)" </w:instrText>
            </w:r>
            <w:r>
              <w:fldChar w:fldCharType="separate"/>
            </w:r>
            <w:r w:rsidR="00622AF2">
              <w:rPr>
                <w:noProof/>
              </w:rPr>
              <w:t>$5,482.25</w:t>
            </w:r>
            <w:r>
              <w:fldChar w:fldCharType="end"/>
            </w:r>
          </w:p>
        </w:tc>
      </w:tr>
      <w:tr w:rsidR="00FF4E21" w14:paraId="39ECA96E" w14:textId="77777777" w:rsidTr="00A01755">
        <w:bookmarkEnd w:id="0" w:displacedByCustomXml="next"/>
        <w:bookmarkStart w:id="1" w:name="Delivery" w:colFirst="2" w:colLast="2" w:displacedByCustomXml="next"/>
        <w:sdt>
          <w:sdtPr>
            <w:alias w:val="Notes"/>
            <w:tag w:val="Notes"/>
            <w:id w:val="-440155513"/>
            <w:lock w:val="sdtLocked"/>
            <w:placeholder>
              <w:docPart w:val="A6044F49A63B4B89B674D132709BE657"/>
            </w:placeholder>
            <w:text/>
          </w:sdtPr>
          <w:sdtEndPr/>
          <w:sdtContent>
            <w:tc>
              <w:tcPr>
                <w:tcW w:w="6327" w:type="dxa"/>
                <w:gridSpan w:val="4"/>
                <w:vMerge w:val="restart"/>
                <w:tcBorders>
                  <w:top w:val="nil"/>
                  <w:right w:val="single" w:sz="24" w:space="0" w:color="auto"/>
                </w:tcBorders>
              </w:tcPr>
              <w:p w14:paraId="18A9B45D" w14:textId="7A3AE949" w:rsidR="00FF4E21" w:rsidRDefault="00622AF2" w:rsidP="00126AC2">
                <w:r>
                  <w:t>Your Name</w:t>
                </w:r>
              </w:p>
            </w:tc>
          </w:sdtContent>
        </w:sdt>
        <w:tc>
          <w:tcPr>
            <w:tcW w:w="1368" w:type="dxa"/>
            <w:gridSpan w:val="2"/>
            <w:tcBorders>
              <w:left w:val="single" w:sz="24" w:space="0" w:color="auto"/>
            </w:tcBorders>
            <w:shd w:val="clear" w:color="auto" w:fill="D6B8AA" w:themeFill="accent3" w:themeFillTint="66"/>
          </w:tcPr>
          <w:p w14:paraId="41792156" w14:textId="77777777" w:rsidR="00FF4E21" w:rsidRDefault="00FF4E21" w:rsidP="00126AC2">
            <w:r>
              <w:t>Delivery</w:t>
            </w:r>
          </w:p>
        </w:tc>
        <w:sdt>
          <w:sdtPr>
            <w:alias w:val="Delivery"/>
            <w:tag w:val="Delivery"/>
            <w:id w:val="2089423282"/>
            <w:lock w:val="sdtLocked"/>
            <w:placeholder>
              <w:docPart w:val="B8FB87104B314FC59EA8F85B91F8E4F1"/>
            </w:placeholder>
            <w:text/>
          </w:sdtPr>
          <w:sdtEndPr/>
          <w:sdtContent>
            <w:tc>
              <w:tcPr>
                <w:tcW w:w="1655" w:type="dxa"/>
                <w:shd w:val="clear" w:color="auto" w:fill="D6B8AA" w:themeFill="accent3" w:themeFillTint="66"/>
              </w:tcPr>
              <w:p w14:paraId="5F00BA01" w14:textId="68DBEA8B" w:rsidR="00FF4E21" w:rsidRDefault="00622AF2" w:rsidP="00FF4E21">
                <w:pPr>
                  <w:jc w:val="right"/>
                </w:pPr>
                <w:r>
                  <w:t>$50.00</w:t>
                </w:r>
              </w:p>
            </w:tc>
          </w:sdtContent>
        </w:sdt>
      </w:tr>
      <w:tr w:rsidR="00FF4E21" w14:paraId="608F638A" w14:textId="77777777" w:rsidTr="00A01755">
        <w:tc>
          <w:tcPr>
            <w:tcW w:w="6327" w:type="dxa"/>
            <w:gridSpan w:val="4"/>
            <w:vMerge/>
            <w:tcBorders>
              <w:top w:val="single" w:sz="4" w:space="0" w:color="auto"/>
              <w:right w:val="single" w:sz="24" w:space="0" w:color="auto"/>
            </w:tcBorders>
          </w:tcPr>
          <w:p w14:paraId="472CBE79" w14:textId="77777777" w:rsidR="00FF4E21" w:rsidRDefault="00FF4E21" w:rsidP="00126AC2">
            <w:bookmarkStart w:id="2" w:name="Tax" w:colFirst="2" w:colLast="2"/>
            <w:bookmarkEnd w:id="1"/>
          </w:p>
        </w:tc>
        <w:tc>
          <w:tcPr>
            <w:tcW w:w="1368" w:type="dxa"/>
            <w:gridSpan w:val="2"/>
            <w:tcBorders>
              <w:left w:val="single" w:sz="24" w:space="0" w:color="auto"/>
            </w:tcBorders>
            <w:shd w:val="clear" w:color="auto" w:fill="D6B8AA" w:themeFill="accent3" w:themeFillTint="66"/>
          </w:tcPr>
          <w:p w14:paraId="1A93F5CF" w14:textId="77777777" w:rsidR="00FF4E21" w:rsidRDefault="00FF4E21" w:rsidP="00126AC2">
            <w:r>
              <w:t>Tax</w:t>
            </w:r>
          </w:p>
        </w:tc>
        <w:tc>
          <w:tcPr>
            <w:tcW w:w="1655" w:type="dxa"/>
            <w:shd w:val="clear" w:color="auto" w:fill="D6B8AA" w:themeFill="accent3" w:themeFillTint="66"/>
          </w:tcPr>
          <w:p w14:paraId="3949D579" w14:textId="5680EEEF" w:rsidR="00FF4E21" w:rsidRDefault="00E21578" w:rsidP="00FF4E21">
            <w:pPr>
              <w:jc w:val="right"/>
            </w:pPr>
            <w:r>
              <w:fldChar w:fldCharType="begin"/>
            </w:r>
            <w:r>
              <w:instrText xml:space="preserve"> =PRODUCT(0.09,Subtotal) \# "$#,##0.00;($#,##0.00)" </w:instrText>
            </w:r>
            <w:r>
              <w:fldChar w:fldCharType="separate"/>
            </w:r>
            <w:r>
              <w:rPr>
                <w:noProof/>
              </w:rPr>
              <w:t>$ 493.40</w:t>
            </w:r>
            <w:r>
              <w:fldChar w:fldCharType="end"/>
            </w:r>
          </w:p>
        </w:tc>
      </w:tr>
      <w:bookmarkEnd w:id="2"/>
      <w:tr w:rsidR="00FF4E21" w14:paraId="17C3BC67" w14:textId="77777777" w:rsidTr="00A01755">
        <w:tc>
          <w:tcPr>
            <w:tcW w:w="6327" w:type="dxa"/>
            <w:gridSpan w:val="4"/>
            <w:vMerge/>
            <w:tcBorders>
              <w:top w:val="single" w:sz="4" w:space="0" w:color="auto"/>
              <w:right w:val="single" w:sz="24" w:space="0" w:color="auto"/>
            </w:tcBorders>
          </w:tcPr>
          <w:p w14:paraId="77EA8424" w14:textId="77777777" w:rsidR="00FF4E21" w:rsidRDefault="00FF4E21" w:rsidP="00126AC2"/>
        </w:tc>
        <w:tc>
          <w:tcPr>
            <w:tcW w:w="1368" w:type="dxa"/>
            <w:gridSpan w:val="2"/>
            <w:tcBorders>
              <w:left w:val="single" w:sz="24" w:space="0" w:color="auto"/>
            </w:tcBorders>
            <w:shd w:val="clear" w:color="auto" w:fill="000000" w:themeFill="text1"/>
          </w:tcPr>
          <w:p w14:paraId="7ADC3F34" w14:textId="77777777" w:rsidR="00FF4E21" w:rsidRPr="00FF4E21" w:rsidRDefault="00FF4E21" w:rsidP="00126AC2">
            <w:pPr>
              <w:rPr>
                <w:b/>
              </w:rPr>
            </w:pPr>
            <w:r w:rsidRPr="00FF4E21">
              <w:rPr>
                <w:b/>
              </w:rPr>
              <w:t>Total</w:t>
            </w:r>
          </w:p>
        </w:tc>
        <w:tc>
          <w:tcPr>
            <w:tcW w:w="1655" w:type="dxa"/>
            <w:shd w:val="clear" w:color="auto" w:fill="000000" w:themeFill="text1"/>
          </w:tcPr>
          <w:p w14:paraId="6E719DE8" w14:textId="711A26F6" w:rsidR="00FF4E21" w:rsidRPr="00FF4E21" w:rsidRDefault="006063A5" w:rsidP="00FF4E21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=SUM(Subtotal,Delivery,Tax) \# "$#,##0.00;($#,##0.00)"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$6,025.65</w:t>
            </w:r>
            <w:r>
              <w:rPr>
                <w:b/>
              </w:rPr>
              <w:fldChar w:fldCharType="end"/>
            </w:r>
          </w:p>
        </w:tc>
      </w:tr>
    </w:tbl>
    <w:p w14:paraId="4B1F7D48" w14:textId="77777777" w:rsidR="00C021C9" w:rsidRDefault="00C021C9"/>
    <w:sectPr w:rsidR="00C02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9A"/>
    <w:rsid w:val="002579E9"/>
    <w:rsid w:val="002D4D74"/>
    <w:rsid w:val="00347A29"/>
    <w:rsid w:val="003C15A0"/>
    <w:rsid w:val="00402C8F"/>
    <w:rsid w:val="0054340D"/>
    <w:rsid w:val="006063A5"/>
    <w:rsid w:val="00622AF2"/>
    <w:rsid w:val="00727841"/>
    <w:rsid w:val="00801397"/>
    <w:rsid w:val="00A01755"/>
    <w:rsid w:val="00AE626C"/>
    <w:rsid w:val="00C021C9"/>
    <w:rsid w:val="00E1119A"/>
    <w:rsid w:val="00E21578"/>
    <w:rsid w:val="00E622C7"/>
    <w:rsid w:val="00E94CD4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1AAE"/>
  <w15:chartTrackingRefBased/>
  <w15:docId w15:val="{7B03006D-D4A2-45A8-B248-A8D0407E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626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4D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D7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9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9\02_TE1\9780357026182_NP_Word_Mod09_Solutions\Word9\Case2\NP_WD_9_Ord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BF05BD8D9A4DD5BCE7CC475AC55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A975B-2985-4228-B384-8F7879BB95BA}"/>
      </w:docPartPr>
      <w:docPartBody>
        <w:p w:rsidR="00881266" w:rsidRDefault="00056D72">
          <w:pPr>
            <w:pStyle w:val="4CBF05BD8D9A4DD5BCE7CC475AC5534D"/>
          </w:pPr>
          <w:r w:rsidRPr="00FC354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7B07A5258D14CF2B1CD830F2520E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1A191-A5EE-4E03-9296-B4822373D97F}"/>
      </w:docPartPr>
      <w:docPartBody>
        <w:p w:rsidR="00881266" w:rsidRDefault="00056D72">
          <w:pPr>
            <w:pStyle w:val="E7B07A5258D14CF2B1CD830F2520ED2A"/>
          </w:pPr>
          <w:r>
            <w:rPr>
              <w:rStyle w:val="PlaceholderText"/>
            </w:rPr>
            <w:t>Type item name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7D234778C37C442EB8EAA7E99C4F1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838D5-FF3D-4C49-BE27-C557D8C11A88}"/>
      </w:docPartPr>
      <w:docPartBody>
        <w:p w:rsidR="00881266" w:rsidRDefault="00056D72">
          <w:pPr>
            <w:pStyle w:val="7D234778C37C442EB8EAA7E99C4F1D09"/>
          </w:pPr>
          <w:r>
            <w:rPr>
              <w:rStyle w:val="PlaceholderText"/>
            </w:rPr>
            <w:t>Enter quantity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89BC64CEA914456DBEFFD21C5DF39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4ACD7-9DBA-4A9F-BFB9-9768DC4B6FB8}"/>
      </w:docPartPr>
      <w:docPartBody>
        <w:p w:rsidR="00881266" w:rsidRDefault="00056D72">
          <w:pPr>
            <w:pStyle w:val="89BC64CEA914456DBEFFD21C5DF39427"/>
          </w:pPr>
          <w:r>
            <w:rPr>
              <w:rStyle w:val="PlaceholderText"/>
            </w:rPr>
            <w:t>Enter price per item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A6044F49A63B4B89B674D132709BE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F15C2-BF03-4F76-BCF2-EBCB51C06B69}"/>
      </w:docPartPr>
      <w:docPartBody>
        <w:p w:rsidR="00881266" w:rsidRDefault="00056D72">
          <w:pPr>
            <w:pStyle w:val="A6044F49A63B4B89B674D132709BE657"/>
          </w:pPr>
          <w:r>
            <w:rPr>
              <w:rStyle w:val="PlaceholderText"/>
            </w:rPr>
            <w:t>Enter notes if needed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B8FB87104B314FC59EA8F85B91F8E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EE616-F35E-45DD-8F93-25EB60BF9E2D}"/>
      </w:docPartPr>
      <w:docPartBody>
        <w:p w:rsidR="00881266" w:rsidRDefault="00056D72">
          <w:pPr>
            <w:pStyle w:val="B8FB87104B314FC59EA8F85B91F8E4F1"/>
          </w:pPr>
          <w:r>
            <w:rPr>
              <w:rStyle w:val="PlaceholderText"/>
            </w:rPr>
            <w:t>Refer to delivery fee chart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3A9701513632498985875BB414B30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45319-C363-401C-8673-A1F211552EBC}"/>
      </w:docPartPr>
      <w:docPartBody>
        <w:p w:rsidR="00881266" w:rsidRDefault="00475650" w:rsidP="00475650">
          <w:pPr>
            <w:pStyle w:val="3A9701513632498985875BB414B30A94"/>
          </w:pPr>
          <w:r w:rsidRPr="00FC354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C2EDB65C2CB4C679E33C52532371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B3173-62B1-4B1B-BCAB-AA6D2E41B282}"/>
      </w:docPartPr>
      <w:docPartBody>
        <w:p w:rsidR="00881266" w:rsidRDefault="00475650" w:rsidP="00475650">
          <w:pPr>
            <w:pStyle w:val="3C2EDB65C2CB4C679E33C525323712BE"/>
          </w:pPr>
          <w:r>
            <w:rPr>
              <w:rStyle w:val="PlaceholderText"/>
            </w:rPr>
            <w:t>Type item name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BBC22ED6AC2C4C0484A227D7B6833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D26AC-6D2F-41EC-85E5-DA1F7DE27CE5}"/>
      </w:docPartPr>
      <w:docPartBody>
        <w:p w:rsidR="00881266" w:rsidRDefault="00475650" w:rsidP="00475650">
          <w:pPr>
            <w:pStyle w:val="BBC22ED6AC2C4C0484A227D7B68339E5"/>
          </w:pPr>
          <w:r>
            <w:rPr>
              <w:rStyle w:val="PlaceholderText"/>
            </w:rPr>
            <w:t>Enter quantity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62DE7279C6074ECB9DAB1DF44437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668D4-43E8-4AD9-B475-6284E3DF43C1}"/>
      </w:docPartPr>
      <w:docPartBody>
        <w:p w:rsidR="00881266" w:rsidRDefault="00475650" w:rsidP="00475650">
          <w:pPr>
            <w:pStyle w:val="62DE7279C6074ECB9DAB1DF44437AF55"/>
          </w:pPr>
          <w:r>
            <w:rPr>
              <w:rStyle w:val="PlaceholderText"/>
            </w:rPr>
            <w:t>Enter price per item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A9B222A7E8D14071A84BEB7C14618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771E6-66D1-4B8C-92F2-522FE5793B64}"/>
      </w:docPartPr>
      <w:docPartBody>
        <w:p w:rsidR="00881266" w:rsidRDefault="00475650" w:rsidP="00475650">
          <w:pPr>
            <w:pStyle w:val="A9B222A7E8D14071A84BEB7C1461839C"/>
          </w:pPr>
          <w:r w:rsidRPr="00FC354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CF228BC5C8D402198D47810DA716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F365F-9859-4134-A216-7AF29BA0C282}"/>
      </w:docPartPr>
      <w:docPartBody>
        <w:p w:rsidR="00881266" w:rsidRDefault="00475650" w:rsidP="00475650">
          <w:pPr>
            <w:pStyle w:val="DCF228BC5C8D402198D47810DA71618E"/>
          </w:pPr>
          <w:r>
            <w:rPr>
              <w:rStyle w:val="PlaceholderText"/>
            </w:rPr>
            <w:t>Type item name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71B1DD1B675B490E97C7DB1607236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BBEE9-FBFD-4241-A08C-7C8A2986D5C2}"/>
      </w:docPartPr>
      <w:docPartBody>
        <w:p w:rsidR="00881266" w:rsidRDefault="00475650" w:rsidP="00475650">
          <w:pPr>
            <w:pStyle w:val="71B1DD1B675B490E97C7DB160723664F"/>
          </w:pPr>
          <w:r>
            <w:rPr>
              <w:rStyle w:val="PlaceholderText"/>
            </w:rPr>
            <w:t>Enter quantity</w:t>
          </w:r>
          <w:r w:rsidRPr="00FC354E">
            <w:rPr>
              <w:rStyle w:val="PlaceholderText"/>
            </w:rPr>
            <w:t>.</w:t>
          </w:r>
        </w:p>
      </w:docPartBody>
    </w:docPart>
    <w:docPart>
      <w:docPartPr>
        <w:name w:val="22519C64202E4CB090AB092571517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62845-9C64-4983-9F41-E5B3B692EF65}"/>
      </w:docPartPr>
      <w:docPartBody>
        <w:p w:rsidR="00881266" w:rsidRDefault="00475650" w:rsidP="00475650">
          <w:pPr>
            <w:pStyle w:val="22519C64202E4CB090AB092571517523"/>
          </w:pPr>
          <w:r>
            <w:rPr>
              <w:rStyle w:val="PlaceholderText"/>
            </w:rPr>
            <w:t>Enter price per item</w:t>
          </w:r>
          <w:r w:rsidRPr="00FC354E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50"/>
    <w:rsid w:val="00056D72"/>
    <w:rsid w:val="000D5FEF"/>
    <w:rsid w:val="003B6A42"/>
    <w:rsid w:val="00475650"/>
    <w:rsid w:val="00524433"/>
    <w:rsid w:val="0088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5650"/>
    <w:rPr>
      <w:color w:val="808080"/>
    </w:rPr>
  </w:style>
  <w:style w:type="paragraph" w:customStyle="1" w:styleId="4CBF05BD8D9A4DD5BCE7CC475AC5534D">
    <w:name w:val="4CBF05BD8D9A4DD5BCE7CC475AC5534D"/>
  </w:style>
  <w:style w:type="paragraph" w:customStyle="1" w:styleId="E7B07A5258D14CF2B1CD830F2520ED2A">
    <w:name w:val="E7B07A5258D14CF2B1CD830F2520ED2A"/>
  </w:style>
  <w:style w:type="paragraph" w:customStyle="1" w:styleId="7D234778C37C442EB8EAA7E99C4F1D09">
    <w:name w:val="7D234778C37C442EB8EAA7E99C4F1D09"/>
  </w:style>
  <w:style w:type="paragraph" w:customStyle="1" w:styleId="89BC64CEA914456DBEFFD21C5DF39427">
    <w:name w:val="89BC64CEA914456DBEFFD21C5DF39427"/>
  </w:style>
  <w:style w:type="paragraph" w:customStyle="1" w:styleId="A6044F49A63B4B89B674D132709BE657">
    <w:name w:val="A6044F49A63B4B89B674D132709BE657"/>
  </w:style>
  <w:style w:type="paragraph" w:customStyle="1" w:styleId="B8FB87104B314FC59EA8F85B91F8E4F1">
    <w:name w:val="B8FB87104B314FC59EA8F85B91F8E4F1"/>
  </w:style>
  <w:style w:type="paragraph" w:customStyle="1" w:styleId="3A9701513632498985875BB414B30A94">
    <w:name w:val="3A9701513632498985875BB414B30A94"/>
    <w:rsid w:val="00475650"/>
  </w:style>
  <w:style w:type="paragraph" w:customStyle="1" w:styleId="3C2EDB65C2CB4C679E33C525323712BE">
    <w:name w:val="3C2EDB65C2CB4C679E33C525323712BE"/>
    <w:rsid w:val="00475650"/>
  </w:style>
  <w:style w:type="paragraph" w:customStyle="1" w:styleId="BBC22ED6AC2C4C0484A227D7B68339E5">
    <w:name w:val="BBC22ED6AC2C4C0484A227D7B68339E5"/>
    <w:rsid w:val="00475650"/>
  </w:style>
  <w:style w:type="paragraph" w:customStyle="1" w:styleId="62DE7279C6074ECB9DAB1DF44437AF55">
    <w:name w:val="62DE7279C6074ECB9DAB1DF44437AF55"/>
    <w:rsid w:val="00475650"/>
  </w:style>
  <w:style w:type="paragraph" w:customStyle="1" w:styleId="A9B222A7E8D14071A84BEB7C1461839C">
    <w:name w:val="A9B222A7E8D14071A84BEB7C1461839C"/>
    <w:rsid w:val="00475650"/>
  </w:style>
  <w:style w:type="paragraph" w:customStyle="1" w:styleId="DCF228BC5C8D402198D47810DA71618E">
    <w:name w:val="DCF228BC5C8D402198D47810DA71618E"/>
    <w:rsid w:val="00475650"/>
  </w:style>
  <w:style w:type="paragraph" w:customStyle="1" w:styleId="71B1DD1B675B490E97C7DB160723664F">
    <w:name w:val="71B1DD1B675B490E97C7DB160723664F"/>
    <w:rsid w:val="00475650"/>
  </w:style>
  <w:style w:type="paragraph" w:customStyle="1" w:styleId="22519C64202E4CB090AB092571517523">
    <w:name w:val="22519C64202E4CB090AB092571517523"/>
    <w:rsid w:val="004756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ustom 1">
      <a:majorFont>
        <a:latin typeface="Franklin Gothic Demi Cond"/>
        <a:ea typeface=""/>
        <a:cs typeface=""/>
      </a:majorFont>
      <a:minorFont>
        <a:latin typeface="Franklin Gothic Dem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NP_WD_9_Order.dotx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2021-10-03T22:07:00Z</dcterms:created>
  <dcterms:modified xsi:type="dcterms:W3CDTF">2021-10-03T22:07:00Z</dcterms:modified>
</cp:coreProperties>
</file>