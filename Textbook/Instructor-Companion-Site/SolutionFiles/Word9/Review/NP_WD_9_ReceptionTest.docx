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661"/>
        <w:gridCol w:w="1377"/>
        <w:gridCol w:w="3537"/>
        <w:gridCol w:w="1377"/>
        <w:gridCol w:w="801"/>
        <w:gridCol w:w="945"/>
        <w:gridCol w:w="1656"/>
        <w:gridCol w:w="945"/>
        <w:gridCol w:w="1651"/>
      </w:tblGrid>
      <w:tr w:rsidR="009A2EA9" w14:paraId="4EB70B1B" w14:textId="77777777" w:rsidTr="00457DDA">
        <w:trPr>
          <w:trHeight w:val="103"/>
        </w:trPr>
        <w:tc>
          <w:tcPr>
            <w:tcW w:w="1295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C0E6148" w14:textId="77777777" w:rsidR="009A2EA9" w:rsidRDefault="009A2EA9" w:rsidP="003E7F7C">
            <w:pPr>
              <w:jc w:val="center"/>
            </w:pPr>
            <w:r w:rsidRPr="00B645CD">
              <w:rPr>
                <w:color w:val="417A84" w:themeColor="accent5" w:themeShade="BF"/>
                <w:sz w:val="56"/>
              </w:rPr>
              <w:t>SS Mississippi Star</w:t>
            </w:r>
          </w:p>
        </w:tc>
      </w:tr>
      <w:tr w:rsidR="009A2EA9" w14:paraId="191A7A99" w14:textId="77777777" w:rsidTr="00457DDA">
        <w:trPr>
          <w:trHeight w:val="103"/>
        </w:trPr>
        <w:tc>
          <w:tcPr>
            <w:tcW w:w="12950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417A84" w:themeFill="accent5" w:themeFillShade="BF"/>
            <w:tcMar>
              <w:top w:w="0" w:type="dxa"/>
              <w:bottom w:w="0" w:type="dxa"/>
            </w:tcMar>
            <w:vAlign w:val="center"/>
          </w:tcPr>
          <w:p w14:paraId="5F31EB3D" w14:textId="77777777" w:rsidR="009A2EA9" w:rsidRPr="00B645CD" w:rsidRDefault="00547CA1" w:rsidP="003E7F7C">
            <w:pPr>
              <w:jc w:val="center"/>
              <w:rPr>
                <w:b/>
                <w:smallCaps/>
                <w:sz w:val="64"/>
                <w:szCs w:val="64"/>
              </w:rPr>
            </w:pPr>
            <w:r w:rsidRPr="00B645CD">
              <w:rPr>
                <w:b/>
                <w:smallCaps/>
                <w:color w:val="FFFFFF" w:themeColor="background1"/>
                <w:sz w:val="56"/>
                <w:szCs w:val="64"/>
              </w:rPr>
              <w:t>Private Reception</w:t>
            </w:r>
          </w:p>
        </w:tc>
      </w:tr>
      <w:tr w:rsidR="009A2EA9" w14:paraId="14718A74" w14:textId="77777777" w:rsidTr="00457DDA">
        <w:tc>
          <w:tcPr>
            <w:tcW w:w="661" w:type="dxa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14:paraId="27DE0797" w14:textId="77777777" w:rsidR="009A2EA9" w:rsidRPr="00C15441" w:rsidRDefault="009A2EA9" w:rsidP="003E7F7C">
            <w:pPr>
              <w:ind w:left="113" w:right="113"/>
              <w:jc w:val="center"/>
              <w:rPr>
                <w:b/>
                <w:color w:val="2B5258" w:themeColor="accent5" w:themeShade="80"/>
                <w:sz w:val="20"/>
              </w:rPr>
            </w:pPr>
            <w:r w:rsidRPr="00C15441">
              <w:rPr>
                <w:b/>
                <w:color w:val="2B5258" w:themeColor="accent5" w:themeShade="80"/>
                <w:sz w:val="20"/>
              </w:rPr>
              <w:t>Contact Info</w:t>
            </w:r>
          </w:p>
        </w:tc>
        <w:tc>
          <w:tcPr>
            <w:tcW w:w="1377" w:type="dxa"/>
            <w:tcBorders>
              <w:right w:val="nil"/>
            </w:tcBorders>
          </w:tcPr>
          <w:p w14:paraId="0BD5F4B0" w14:textId="77777777" w:rsidR="009A2EA9" w:rsidRPr="00D91D1A" w:rsidRDefault="009A2EA9" w:rsidP="00594571">
            <w:pPr>
              <w:rPr>
                <w:b/>
              </w:rPr>
            </w:pPr>
            <w:r w:rsidRPr="00D91D1A">
              <w:rPr>
                <w:b/>
              </w:rPr>
              <w:t>Name:</w:t>
            </w:r>
          </w:p>
        </w:tc>
        <w:sdt>
          <w:sdtPr>
            <w:rPr>
              <w:rStyle w:val="Strong"/>
            </w:rPr>
            <w:alias w:val="Name"/>
            <w:tag w:val="Name"/>
            <w:id w:val="-1639802400"/>
            <w:lock w:val="sdtLocked"/>
            <w:placeholder>
              <w:docPart w:val="48CE4F616A6C486CA0842E084205CCDA"/>
            </w:placeholder>
            <w:text/>
          </w:sdtPr>
          <w:sdtEndPr>
            <w:rPr>
              <w:rStyle w:val="DefaultParagraphFont"/>
              <w:b w:val="0"/>
              <w:bCs w:val="0"/>
            </w:rPr>
          </w:sdtEndPr>
          <w:sdtContent>
            <w:tc>
              <w:tcPr>
                <w:tcW w:w="10912" w:type="dxa"/>
                <w:gridSpan w:val="7"/>
                <w:tcBorders>
                  <w:left w:val="nil"/>
                  <w:right w:val="single" w:sz="4" w:space="0" w:color="auto"/>
                </w:tcBorders>
              </w:tcPr>
              <w:p w14:paraId="2A18CCB2" w14:textId="77777777" w:rsidR="009A2EA9" w:rsidRDefault="00D01F7F" w:rsidP="00594571">
                <w:r>
                  <w:rPr>
                    <w:rStyle w:val="Strong"/>
                  </w:rPr>
                  <w:t>John Doe</w:t>
                </w:r>
              </w:p>
            </w:tc>
          </w:sdtContent>
        </w:sdt>
      </w:tr>
      <w:tr w:rsidR="009A2EA9" w14:paraId="626DD391" w14:textId="77777777" w:rsidTr="00457DDA">
        <w:tc>
          <w:tcPr>
            <w:tcW w:w="661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62D94A0C" w14:textId="77777777" w:rsidR="009A2EA9" w:rsidRPr="00C15441" w:rsidRDefault="009A2EA9" w:rsidP="003E7F7C">
            <w:pPr>
              <w:ind w:left="113" w:right="113"/>
              <w:jc w:val="center"/>
              <w:rPr>
                <w:b/>
                <w:color w:val="2B5258" w:themeColor="accent5" w:themeShade="80"/>
                <w:sz w:val="20"/>
              </w:rPr>
            </w:pPr>
          </w:p>
        </w:tc>
        <w:tc>
          <w:tcPr>
            <w:tcW w:w="1377" w:type="dxa"/>
            <w:tcBorders>
              <w:right w:val="nil"/>
            </w:tcBorders>
          </w:tcPr>
          <w:p w14:paraId="44FA9A42" w14:textId="77777777" w:rsidR="009A2EA9" w:rsidRPr="00D91D1A" w:rsidRDefault="009A2EA9" w:rsidP="00594571">
            <w:pPr>
              <w:rPr>
                <w:b/>
              </w:rPr>
            </w:pPr>
            <w:r w:rsidRPr="00D91D1A">
              <w:rPr>
                <w:b/>
              </w:rPr>
              <w:t>Address:</w:t>
            </w:r>
          </w:p>
        </w:tc>
        <w:sdt>
          <w:sdtPr>
            <w:alias w:val="Address"/>
            <w:tag w:val="Address"/>
            <w:id w:val="-28415546"/>
            <w:lock w:val="sdtLocked"/>
            <w:placeholder>
              <w:docPart w:val="9DCA18822620482F81D9A05CF36F2954"/>
            </w:placeholder>
            <w:text/>
          </w:sdtPr>
          <w:sdtEndPr/>
          <w:sdtContent>
            <w:tc>
              <w:tcPr>
                <w:tcW w:w="10912" w:type="dxa"/>
                <w:gridSpan w:val="7"/>
                <w:tcBorders>
                  <w:left w:val="nil"/>
                  <w:right w:val="single" w:sz="4" w:space="0" w:color="auto"/>
                </w:tcBorders>
              </w:tcPr>
              <w:p w14:paraId="5CFC9F08" w14:textId="77777777" w:rsidR="009A2EA9" w:rsidRDefault="00D01F7F" w:rsidP="00594571">
                <w:r>
                  <w:t>123 Main St., Hannibal, MO 63401</w:t>
                </w:r>
              </w:p>
            </w:tc>
          </w:sdtContent>
        </w:sdt>
      </w:tr>
      <w:tr w:rsidR="009A2EA9" w14:paraId="3BFBAA73" w14:textId="77777777" w:rsidTr="00457DDA">
        <w:tc>
          <w:tcPr>
            <w:tcW w:w="661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2A5A3D77" w14:textId="77777777" w:rsidR="009A2EA9" w:rsidRPr="00C15441" w:rsidRDefault="009A2EA9" w:rsidP="003E7F7C">
            <w:pPr>
              <w:ind w:left="113" w:right="113"/>
              <w:jc w:val="center"/>
              <w:rPr>
                <w:b/>
                <w:color w:val="2B5258" w:themeColor="accent5" w:themeShade="80"/>
                <w:sz w:val="20"/>
              </w:rPr>
            </w:pPr>
          </w:p>
        </w:tc>
        <w:tc>
          <w:tcPr>
            <w:tcW w:w="1377" w:type="dxa"/>
            <w:tcBorders>
              <w:right w:val="nil"/>
            </w:tcBorders>
          </w:tcPr>
          <w:p w14:paraId="62F4C543" w14:textId="77777777" w:rsidR="009A2EA9" w:rsidRPr="00D91D1A" w:rsidRDefault="009A2EA9" w:rsidP="00594571">
            <w:pPr>
              <w:rPr>
                <w:b/>
              </w:rPr>
            </w:pPr>
            <w:r w:rsidRPr="00D91D1A">
              <w:rPr>
                <w:b/>
              </w:rPr>
              <w:t>Phone:</w:t>
            </w:r>
          </w:p>
        </w:tc>
        <w:sdt>
          <w:sdtPr>
            <w:alias w:val="Phone"/>
            <w:tag w:val="Phone"/>
            <w:id w:val="562606180"/>
            <w:lock w:val="sdtLocked"/>
            <w:placeholder>
              <w:docPart w:val="44429DF4E28E4757A66519E6AB9CE11F"/>
            </w:placeholder>
            <w:text/>
          </w:sdtPr>
          <w:sdtEndPr/>
          <w:sdtContent>
            <w:tc>
              <w:tcPr>
                <w:tcW w:w="10912" w:type="dxa"/>
                <w:gridSpan w:val="7"/>
                <w:tcBorders>
                  <w:left w:val="nil"/>
                  <w:right w:val="single" w:sz="4" w:space="0" w:color="auto"/>
                </w:tcBorders>
              </w:tcPr>
              <w:p w14:paraId="63407CAB" w14:textId="77777777" w:rsidR="009A2EA9" w:rsidRDefault="00D01F7F" w:rsidP="00594571">
                <w:r>
                  <w:t>(573) 555-0188</w:t>
                </w:r>
              </w:p>
            </w:tc>
          </w:sdtContent>
        </w:sdt>
      </w:tr>
      <w:tr w:rsidR="009A2EA9" w14:paraId="314C5B3C" w14:textId="77777777" w:rsidTr="00457DDA">
        <w:tc>
          <w:tcPr>
            <w:tcW w:w="661" w:type="dxa"/>
            <w:vMerge/>
            <w:tcBorders>
              <w:left w:val="single" w:sz="4" w:space="0" w:color="auto"/>
              <w:bottom w:val="single" w:sz="24" w:space="0" w:color="auto"/>
            </w:tcBorders>
            <w:textDirection w:val="btLr"/>
            <w:vAlign w:val="center"/>
          </w:tcPr>
          <w:p w14:paraId="40C6E10F" w14:textId="77777777" w:rsidR="009A2EA9" w:rsidRPr="00C15441" w:rsidRDefault="009A2EA9" w:rsidP="003E7F7C">
            <w:pPr>
              <w:ind w:left="113" w:right="113"/>
              <w:jc w:val="center"/>
              <w:rPr>
                <w:b/>
                <w:color w:val="2B5258" w:themeColor="accent5" w:themeShade="80"/>
                <w:sz w:val="20"/>
              </w:rPr>
            </w:pPr>
          </w:p>
        </w:tc>
        <w:tc>
          <w:tcPr>
            <w:tcW w:w="1377" w:type="dxa"/>
            <w:tcBorders>
              <w:bottom w:val="single" w:sz="24" w:space="0" w:color="auto"/>
              <w:right w:val="nil"/>
            </w:tcBorders>
          </w:tcPr>
          <w:p w14:paraId="28B4C9C7" w14:textId="77777777" w:rsidR="009A2EA9" w:rsidRPr="00D91D1A" w:rsidRDefault="009A2EA9" w:rsidP="00594571">
            <w:pPr>
              <w:rPr>
                <w:b/>
              </w:rPr>
            </w:pPr>
            <w:r w:rsidRPr="00D91D1A">
              <w:rPr>
                <w:b/>
              </w:rPr>
              <w:t>Email:</w:t>
            </w:r>
          </w:p>
        </w:tc>
        <w:sdt>
          <w:sdtPr>
            <w:alias w:val="Email"/>
            <w:tag w:val="Email"/>
            <w:id w:val="473877842"/>
            <w:lock w:val="sdtLocked"/>
            <w:placeholder>
              <w:docPart w:val="A7CC9332B8C04E3491E19836CD3C321F"/>
            </w:placeholder>
            <w:text/>
          </w:sdtPr>
          <w:sdtEndPr/>
          <w:sdtContent>
            <w:tc>
              <w:tcPr>
                <w:tcW w:w="10912" w:type="dxa"/>
                <w:gridSpan w:val="7"/>
                <w:tcBorders>
                  <w:left w:val="nil"/>
                  <w:right w:val="single" w:sz="4" w:space="0" w:color="auto"/>
                </w:tcBorders>
              </w:tcPr>
              <w:p w14:paraId="3AAD9C27" w14:textId="77777777" w:rsidR="009A2EA9" w:rsidRDefault="00D01F7F" w:rsidP="00594571">
                <w:r>
                  <w:t>j.doe@example.com</w:t>
                </w:r>
              </w:p>
            </w:tc>
          </w:sdtContent>
        </w:sdt>
      </w:tr>
      <w:tr w:rsidR="00F833BD" w14:paraId="6FF2836A" w14:textId="77777777" w:rsidTr="00457DDA">
        <w:trPr>
          <w:trHeight w:val="212"/>
        </w:trPr>
        <w:tc>
          <w:tcPr>
            <w:tcW w:w="661" w:type="dxa"/>
            <w:vMerge w:val="restart"/>
            <w:tcBorders>
              <w:top w:val="single" w:sz="24" w:space="0" w:color="auto"/>
              <w:left w:val="single" w:sz="4" w:space="0" w:color="auto"/>
            </w:tcBorders>
            <w:textDirection w:val="btLr"/>
            <w:vAlign w:val="center"/>
          </w:tcPr>
          <w:p w14:paraId="5954E92F" w14:textId="77777777" w:rsidR="001D0E69" w:rsidRPr="00C15441" w:rsidRDefault="001D0E69" w:rsidP="003E7F7C">
            <w:pPr>
              <w:ind w:left="113" w:right="113"/>
              <w:jc w:val="center"/>
              <w:rPr>
                <w:b/>
                <w:color w:val="2B5258" w:themeColor="accent5" w:themeShade="80"/>
                <w:sz w:val="20"/>
              </w:rPr>
            </w:pPr>
            <w:r w:rsidRPr="00C15441">
              <w:rPr>
                <w:b/>
                <w:color w:val="2B5258" w:themeColor="accent5" w:themeShade="80"/>
                <w:sz w:val="20"/>
              </w:rPr>
              <w:t>Reception Details</w:t>
            </w:r>
          </w:p>
        </w:tc>
        <w:tc>
          <w:tcPr>
            <w:tcW w:w="1377" w:type="dxa"/>
            <w:vMerge w:val="restart"/>
            <w:tcBorders>
              <w:top w:val="single" w:sz="24" w:space="0" w:color="auto"/>
              <w:right w:val="nil"/>
            </w:tcBorders>
            <w:vAlign w:val="center"/>
          </w:tcPr>
          <w:p w14:paraId="2982887E" w14:textId="77777777" w:rsidR="001D0E69" w:rsidRPr="00670001" w:rsidRDefault="001D0E69" w:rsidP="00E24C02">
            <w:pPr>
              <w:rPr>
                <w:b/>
              </w:rPr>
            </w:pPr>
            <w:r w:rsidRPr="00670001">
              <w:rPr>
                <w:b/>
              </w:rPr>
              <w:t>Reception Date:</w:t>
            </w:r>
          </w:p>
        </w:tc>
        <w:sdt>
          <w:sdtPr>
            <w:alias w:val="Reception Date"/>
            <w:tag w:val="Reception Date"/>
            <w:id w:val="-1035726133"/>
            <w:lock w:val="sdtLocked"/>
            <w:placeholder>
              <w:docPart w:val="707A138A39C343F28214A6089F5F9565"/>
            </w:placeholder>
            <w:date w:fullDate="2025-08-15T00:00:00Z">
              <w:dateFormat w:val="M/d/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3537" w:type="dxa"/>
                <w:vMerge w:val="restart"/>
                <w:tcBorders>
                  <w:top w:val="single" w:sz="24" w:space="0" w:color="auto"/>
                  <w:left w:val="nil"/>
                </w:tcBorders>
                <w:vAlign w:val="center"/>
              </w:tcPr>
              <w:p w14:paraId="0FBB0A24" w14:textId="23E9A75E" w:rsidR="001D0E69" w:rsidRDefault="00D01F7F" w:rsidP="00F833BD">
                <w:r>
                  <w:t>8/15/2</w:t>
                </w:r>
                <w:r w:rsidR="004F7661">
                  <w:t>5</w:t>
                </w:r>
              </w:p>
            </w:tc>
          </w:sdtContent>
        </w:sdt>
        <w:tc>
          <w:tcPr>
            <w:tcW w:w="1377" w:type="dxa"/>
            <w:vMerge w:val="restart"/>
            <w:tcBorders>
              <w:top w:val="single" w:sz="24" w:space="0" w:color="auto"/>
              <w:right w:val="nil"/>
            </w:tcBorders>
            <w:vAlign w:val="center"/>
          </w:tcPr>
          <w:p w14:paraId="1580BBAE" w14:textId="77777777" w:rsidR="001D0E69" w:rsidRPr="00670001" w:rsidRDefault="001D0E69" w:rsidP="00E24C02">
            <w:pPr>
              <w:rPr>
                <w:b/>
              </w:rPr>
            </w:pPr>
            <w:r w:rsidRPr="00670001">
              <w:rPr>
                <w:b/>
              </w:rPr>
              <w:t>Reception Fee:</w:t>
            </w:r>
          </w:p>
        </w:tc>
        <w:tc>
          <w:tcPr>
            <w:tcW w:w="801" w:type="dxa"/>
            <w:vMerge w:val="restart"/>
            <w:tcBorders>
              <w:top w:val="single" w:sz="24" w:space="0" w:color="auto"/>
              <w:left w:val="nil"/>
            </w:tcBorders>
            <w:vAlign w:val="center"/>
          </w:tcPr>
          <w:p w14:paraId="06ACC952" w14:textId="77777777" w:rsidR="001D0E69" w:rsidRDefault="001D0E69" w:rsidP="00D91D1A">
            <w:pPr>
              <w:jc w:val="right"/>
            </w:pPr>
            <w:r>
              <w:t>$75</w:t>
            </w:r>
          </w:p>
        </w:tc>
        <w:tc>
          <w:tcPr>
            <w:tcW w:w="5197" w:type="dxa"/>
            <w:gridSpan w:val="4"/>
            <w:tcBorders>
              <w:top w:val="single" w:sz="24" w:space="0" w:color="auto"/>
              <w:right w:val="single" w:sz="4" w:space="0" w:color="auto"/>
            </w:tcBorders>
            <w:shd w:val="clear" w:color="auto" w:fill="C8CAE7" w:themeFill="text2" w:themeFillTint="33"/>
            <w:vAlign w:val="center"/>
          </w:tcPr>
          <w:p w14:paraId="2DB410BA" w14:textId="77777777" w:rsidR="001D0E69" w:rsidRPr="00670001" w:rsidRDefault="001D0E69" w:rsidP="003E7F7C">
            <w:pPr>
              <w:jc w:val="center"/>
              <w:rPr>
                <w:b/>
              </w:rPr>
            </w:pPr>
            <w:r w:rsidRPr="00670001">
              <w:rPr>
                <w:b/>
              </w:rPr>
              <w:t>Food Allergies</w:t>
            </w:r>
          </w:p>
        </w:tc>
      </w:tr>
      <w:tr w:rsidR="00D91D1A" w14:paraId="15926403" w14:textId="77777777" w:rsidTr="00187BBA">
        <w:trPr>
          <w:trHeight w:val="212"/>
        </w:trPr>
        <w:tc>
          <w:tcPr>
            <w:tcW w:w="661" w:type="dxa"/>
            <w:vMerge/>
            <w:tcBorders>
              <w:left w:val="single" w:sz="4" w:space="0" w:color="auto"/>
            </w:tcBorders>
          </w:tcPr>
          <w:p w14:paraId="45A85D2A" w14:textId="77777777" w:rsidR="001D0E69" w:rsidRDefault="001D0E69" w:rsidP="00594571"/>
        </w:tc>
        <w:tc>
          <w:tcPr>
            <w:tcW w:w="1377" w:type="dxa"/>
            <w:vMerge/>
            <w:tcBorders>
              <w:right w:val="nil"/>
            </w:tcBorders>
            <w:vAlign w:val="center"/>
          </w:tcPr>
          <w:p w14:paraId="670ADE36" w14:textId="77777777" w:rsidR="001D0E69" w:rsidRPr="00670001" w:rsidRDefault="001D0E69" w:rsidP="00E24C02">
            <w:pPr>
              <w:rPr>
                <w:b/>
              </w:rPr>
            </w:pPr>
          </w:p>
        </w:tc>
        <w:tc>
          <w:tcPr>
            <w:tcW w:w="3537" w:type="dxa"/>
            <w:vMerge/>
            <w:tcBorders>
              <w:left w:val="nil"/>
            </w:tcBorders>
            <w:vAlign w:val="center"/>
          </w:tcPr>
          <w:p w14:paraId="26FBA22C" w14:textId="77777777" w:rsidR="001D0E69" w:rsidRDefault="001D0E69" w:rsidP="00F833BD"/>
        </w:tc>
        <w:tc>
          <w:tcPr>
            <w:tcW w:w="1377" w:type="dxa"/>
            <w:vMerge/>
            <w:tcBorders>
              <w:right w:val="nil"/>
            </w:tcBorders>
            <w:vAlign w:val="center"/>
          </w:tcPr>
          <w:p w14:paraId="1E8942AF" w14:textId="77777777" w:rsidR="001D0E69" w:rsidRPr="00670001" w:rsidRDefault="001D0E69" w:rsidP="00E24C02">
            <w:pPr>
              <w:rPr>
                <w:b/>
              </w:rPr>
            </w:pPr>
          </w:p>
        </w:tc>
        <w:tc>
          <w:tcPr>
            <w:tcW w:w="801" w:type="dxa"/>
            <w:vMerge/>
            <w:tcBorders>
              <w:left w:val="nil"/>
            </w:tcBorders>
            <w:vAlign w:val="center"/>
          </w:tcPr>
          <w:p w14:paraId="12CFFF1B" w14:textId="77777777" w:rsidR="001D0E69" w:rsidRDefault="001D0E69" w:rsidP="00D91D1A">
            <w:pPr>
              <w:jc w:val="right"/>
            </w:pPr>
          </w:p>
        </w:tc>
        <w:sdt>
          <w:sdtPr>
            <w:alias w:val="Peanuts"/>
            <w:tag w:val="Peanuts"/>
            <w:id w:val="-27267840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45" w:type="dxa"/>
                <w:tcBorders>
                  <w:right w:val="nil"/>
                </w:tcBorders>
                <w:shd w:val="clear" w:color="auto" w:fill="C8CAE7" w:themeFill="text2" w:themeFillTint="33"/>
                <w:vAlign w:val="center"/>
              </w:tcPr>
              <w:p w14:paraId="507A65E1" w14:textId="77777777" w:rsidR="001D0E69" w:rsidRDefault="00187BBA" w:rsidP="00187BB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56" w:type="dxa"/>
            <w:tcBorders>
              <w:left w:val="nil"/>
            </w:tcBorders>
            <w:shd w:val="clear" w:color="auto" w:fill="C8CAE7" w:themeFill="text2" w:themeFillTint="33"/>
            <w:vAlign w:val="center"/>
          </w:tcPr>
          <w:p w14:paraId="02A355FD" w14:textId="77777777" w:rsidR="001D0E69" w:rsidRDefault="00457DDA" w:rsidP="00187BBA">
            <w:r>
              <w:t>Peanuts</w:t>
            </w:r>
          </w:p>
        </w:tc>
        <w:sdt>
          <w:sdtPr>
            <w:alias w:val="Shellfish"/>
            <w:tag w:val="Shellfish"/>
            <w:id w:val="-191492831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45" w:type="dxa"/>
                <w:tcBorders>
                  <w:right w:val="nil"/>
                </w:tcBorders>
                <w:shd w:val="clear" w:color="auto" w:fill="C8CAE7" w:themeFill="text2" w:themeFillTint="33"/>
                <w:vAlign w:val="center"/>
              </w:tcPr>
              <w:p w14:paraId="4F2677F1" w14:textId="77777777" w:rsidR="001D0E69" w:rsidRDefault="00187BBA" w:rsidP="00187BB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51" w:type="dxa"/>
            <w:tcBorders>
              <w:left w:val="nil"/>
              <w:right w:val="single" w:sz="4" w:space="0" w:color="auto"/>
            </w:tcBorders>
            <w:shd w:val="clear" w:color="auto" w:fill="C8CAE7" w:themeFill="text2" w:themeFillTint="33"/>
            <w:vAlign w:val="center"/>
          </w:tcPr>
          <w:p w14:paraId="11D438C4" w14:textId="77777777" w:rsidR="001D0E69" w:rsidRDefault="00457DDA" w:rsidP="00187BBA">
            <w:r>
              <w:t>Shellfish</w:t>
            </w:r>
          </w:p>
        </w:tc>
      </w:tr>
      <w:tr w:rsidR="00D91D1A" w14:paraId="496A44A8" w14:textId="77777777" w:rsidTr="00187BBA">
        <w:trPr>
          <w:trHeight w:val="206"/>
        </w:trPr>
        <w:tc>
          <w:tcPr>
            <w:tcW w:w="661" w:type="dxa"/>
            <w:vMerge/>
            <w:tcBorders>
              <w:left w:val="single" w:sz="4" w:space="0" w:color="auto"/>
            </w:tcBorders>
          </w:tcPr>
          <w:p w14:paraId="2C139265" w14:textId="77777777" w:rsidR="001D0E69" w:rsidRDefault="001D0E69" w:rsidP="00594571"/>
        </w:tc>
        <w:tc>
          <w:tcPr>
            <w:tcW w:w="1377" w:type="dxa"/>
            <w:vMerge w:val="restart"/>
            <w:tcBorders>
              <w:right w:val="nil"/>
            </w:tcBorders>
            <w:vAlign w:val="center"/>
          </w:tcPr>
          <w:p w14:paraId="05E3F53A" w14:textId="77777777" w:rsidR="001D0E69" w:rsidRPr="00670001" w:rsidRDefault="007C7C6D" w:rsidP="00E24C02">
            <w:pPr>
              <w:rPr>
                <w:b/>
              </w:rPr>
            </w:pPr>
            <w:r>
              <w:rPr>
                <w:b/>
              </w:rPr>
              <w:t>Author</w:t>
            </w:r>
            <w:r w:rsidR="001D0E69" w:rsidRPr="00670001">
              <w:rPr>
                <w:b/>
              </w:rPr>
              <w:t xml:space="preserve"> Name:</w:t>
            </w:r>
          </w:p>
        </w:tc>
        <w:sdt>
          <w:sdtPr>
            <w:alias w:val="Author Name"/>
            <w:tag w:val="Author Name"/>
            <w:id w:val="-1034186783"/>
            <w:lock w:val="sdtLocked"/>
            <w:placeholder>
              <w:docPart w:val="AA40F5BF9CB4496F8A44C126CAA7331D"/>
            </w:placeholder>
            <w:text/>
          </w:sdtPr>
          <w:sdtEndPr/>
          <w:sdtContent>
            <w:tc>
              <w:tcPr>
                <w:tcW w:w="3537" w:type="dxa"/>
                <w:vMerge w:val="restart"/>
                <w:tcBorders>
                  <w:left w:val="nil"/>
                </w:tcBorders>
                <w:vAlign w:val="center"/>
              </w:tcPr>
              <w:p w14:paraId="15435EF5" w14:textId="77777777" w:rsidR="001D0E69" w:rsidRDefault="00D01F7F" w:rsidP="00F833BD">
                <w:r>
                  <w:t>Jane Smith</w:t>
                </w:r>
              </w:p>
            </w:tc>
          </w:sdtContent>
        </w:sdt>
        <w:tc>
          <w:tcPr>
            <w:tcW w:w="1377" w:type="dxa"/>
            <w:vMerge w:val="restart"/>
            <w:tcBorders>
              <w:right w:val="nil"/>
            </w:tcBorders>
            <w:vAlign w:val="center"/>
          </w:tcPr>
          <w:p w14:paraId="549E88E9" w14:textId="77777777" w:rsidR="001D0E69" w:rsidRPr="00670001" w:rsidRDefault="001D0E69" w:rsidP="00E24C02">
            <w:pPr>
              <w:rPr>
                <w:b/>
              </w:rPr>
            </w:pPr>
            <w:r w:rsidRPr="00670001">
              <w:rPr>
                <w:b/>
              </w:rPr>
              <w:t>N</w:t>
            </w:r>
            <w:r w:rsidR="00547CA1" w:rsidRPr="00670001">
              <w:rPr>
                <w:b/>
              </w:rPr>
              <w:t>o.</w:t>
            </w:r>
            <w:r w:rsidRPr="00670001">
              <w:rPr>
                <w:b/>
              </w:rPr>
              <w:t xml:space="preserve"> of Tickets:</w:t>
            </w:r>
          </w:p>
        </w:tc>
        <w:sdt>
          <w:sdtPr>
            <w:alias w:val="No. of Tickets"/>
            <w:tag w:val="No. of Tickets"/>
            <w:id w:val="-1862274810"/>
            <w:lock w:val="sdtLocked"/>
            <w:placeholder>
              <w:docPart w:val="002E81A30F5243C8BBF2FAFF42E1D312"/>
            </w:placeholder>
            <w:text/>
          </w:sdtPr>
          <w:sdtEndPr/>
          <w:sdtContent>
            <w:tc>
              <w:tcPr>
                <w:tcW w:w="801" w:type="dxa"/>
                <w:vMerge w:val="restart"/>
                <w:tcBorders>
                  <w:left w:val="nil"/>
                </w:tcBorders>
                <w:vAlign w:val="center"/>
              </w:tcPr>
              <w:p w14:paraId="60F73D6A" w14:textId="77777777" w:rsidR="001D0E69" w:rsidRDefault="00D01F7F" w:rsidP="00D91D1A">
                <w:pPr>
                  <w:jc w:val="right"/>
                </w:pPr>
                <w:r>
                  <w:t>3</w:t>
                </w:r>
              </w:p>
            </w:tc>
          </w:sdtContent>
        </w:sdt>
        <w:sdt>
          <w:sdtPr>
            <w:alias w:val="Tree nuts"/>
            <w:tag w:val="Tree nuts"/>
            <w:id w:val="1039089536"/>
            <w:lock w:val="sdtLocked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45" w:type="dxa"/>
                <w:tcBorders>
                  <w:right w:val="nil"/>
                </w:tcBorders>
                <w:shd w:val="clear" w:color="auto" w:fill="C8CAE7" w:themeFill="text2" w:themeFillTint="33"/>
                <w:vAlign w:val="center"/>
              </w:tcPr>
              <w:p w14:paraId="07FC057F" w14:textId="77777777" w:rsidR="001D0E69" w:rsidRDefault="00D01F7F" w:rsidP="00187BB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56" w:type="dxa"/>
            <w:tcBorders>
              <w:left w:val="nil"/>
            </w:tcBorders>
            <w:shd w:val="clear" w:color="auto" w:fill="C8CAE7" w:themeFill="text2" w:themeFillTint="33"/>
            <w:vAlign w:val="center"/>
          </w:tcPr>
          <w:p w14:paraId="6A6B8185" w14:textId="77777777" w:rsidR="001D0E69" w:rsidRDefault="00457DDA" w:rsidP="00187BBA">
            <w:r>
              <w:t>Tree nuts</w:t>
            </w:r>
          </w:p>
        </w:tc>
        <w:sdt>
          <w:sdtPr>
            <w:alias w:val="Gluten"/>
            <w:tag w:val="Gluten"/>
            <w:id w:val="-24565698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45" w:type="dxa"/>
                <w:tcBorders>
                  <w:right w:val="nil"/>
                </w:tcBorders>
                <w:shd w:val="clear" w:color="auto" w:fill="C8CAE7" w:themeFill="text2" w:themeFillTint="33"/>
                <w:vAlign w:val="center"/>
              </w:tcPr>
              <w:p w14:paraId="3954C7D9" w14:textId="77777777" w:rsidR="001D0E69" w:rsidRDefault="00187BBA" w:rsidP="00187BB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51" w:type="dxa"/>
            <w:tcBorders>
              <w:left w:val="nil"/>
              <w:right w:val="single" w:sz="4" w:space="0" w:color="auto"/>
            </w:tcBorders>
            <w:shd w:val="clear" w:color="auto" w:fill="C8CAE7" w:themeFill="text2" w:themeFillTint="33"/>
            <w:vAlign w:val="center"/>
          </w:tcPr>
          <w:p w14:paraId="0483A554" w14:textId="77777777" w:rsidR="001D0E69" w:rsidRDefault="00457DDA" w:rsidP="00187BBA">
            <w:r>
              <w:t>Gluten</w:t>
            </w:r>
          </w:p>
        </w:tc>
      </w:tr>
      <w:tr w:rsidR="00D91D1A" w14:paraId="6C5F73DE" w14:textId="77777777" w:rsidTr="00187BBA">
        <w:trPr>
          <w:trHeight w:val="205"/>
        </w:trPr>
        <w:tc>
          <w:tcPr>
            <w:tcW w:w="661" w:type="dxa"/>
            <w:vMerge/>
            <w:tcBorders>
              <w:left w:val="single" w:sz="4" w:space="0" w:color="auto"/>
            </w:tcBorders>
          </w:tcPr>
          <w:p w14:paraId="0CD8C344" w14:textId="77777777" w:rsidR="001D0E69" w:rsidRDefault="001D0E69" w:rsidP="00594571"/>
        </w:tc>
        <w:tc>
          <w:tcPr>
            <w:tcW w:w="1377" w:type="dxa"/>
            <w:vMerge/>
            <w:tcBorders>
              <w:right w:val="nil"/>
            </w:tcBorders>
            <w:vAlign w:val="center"/>
          </w:tcPr>
          <w:p w14:paraId="72C7C032" w14:textId="77777777" w:rsidR="001D0E69" w:rsidRPr="00670001" w:rsidRDefault="001D0E69" w:rsidP="00E24C02">
            <w:pPr>
              <w:rPr>
                <w:b/>
              </w:rPr>
            </w:pPr>
          </w:p>
        </w:tc>
        <w:tc>
          <w:tcPr>
            <w:tcW w:w="3537" w:type="dxa"/>
            <w:vMerge/>
            <w:tcBorders>
              <w:left w:val="nil"/>
            </w:tcBorders>
            <w:vAlign w:val="center"/>
          </w:tcPr>
          <w:p w14:paraId="74253CB7" w14:textId="77777777" w:rsidR="001D0E69" w:rsidRDefault="001D0E69" w:rsidP="00F833BD"/>
        </w:tc>
        <w:tc>
          <w:tcPr>
            <w:tcW w:w="1377" w:type="dxa"/>
            <w:vMerge/>
            <w:tcBorders>
              <w:right w:val="nil"/>
            </w:tcBorders>
            <w:vAlign w:val="center"/>
          </w:tcPr>
          <w:p w14:paraId="539730BD" w14:textId="77777777" w:rsidR="001D0E69" w:rsidRPr="00670001" w:rsidRDefault="001D0E69" w:rsidP="00E24C02">
            <w:pPr>
              <w:rPr>
                <w:b/>
              </w:rPr>
            </w:pPr>
          </w:p>
        </w:tc>
        <w:tc>
          <w:tcPr>
            <w:tcW w:w="801" w:type="dxa"/>
            <w:vMerge/>
            <w:tcBorders>
              <w:left w:val="nil"/>
            </w:tcBorders>
            <w:vAlign w:val="center"/>
          </w:tcPr>
          <w:p w14:paraId="6A35B107" w14:textId="77777777" w:rsidR="001D0E69" w:rsidRDefault="001D0E69" w:rsidP="00D91D1A">
            <w:pPr>
              <w:jc w:val="right"/>
            </w:pPr>
          </w:p>
        </w:tc>
        <w:sdt>
          <w:sdtPr>
            <w:alias w:val="Dairy"/>
            <w:tag w:val="Dairy"/>
            <w:id w:val="7965420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45" w:type="dxa"/>
                <w:tcBorders>
                  <w:bottom w:val="single" w:sz="4" w:space="0" w:color="auto"/>
                  <w:right w:val="nil"/>
                </w:tcBorders>
                <w:shd w:val="clear" w:color="auto" w:fill="C8CAE7" w:themeFill="text2" w:themeFillTint="33"/>
                <w:vAlign w:val="center"/>
              </w:tcPr>
              <w:p w14:paraId="28D548BD" w14:textId="77777777" w:rsidR="001D0E69" w:rsidRDefault="00187BBA" w:rsidP="00187BB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56" w:type="dxa"/>
            <w:tcBorders>
              <w:left w:val="nil"/>
            </w:tcBorders>
            <w:shd w:val="clear" w:color="auto" w:fill="C8CAE7" w:themeFill="text2" w:themeFillTint="33"/>
            <w:vAlign w:val="center"/>
          </w:tcPr>
          <w:p w14:paraId="1954436B" w14:textId="77777777" w:rsidR="001D0E69" w:rsidRDefault="00457DDA" w:rsidP="00187BBA">
            <w:r>
              <w:t>Dairy</w:t>
            </w:r>
          </w:p>
        </w:tc>
        <w:sdt>
          <w:sdtPr>
            <w:alias w:val="Other"/>
            <w:tag w:val="Other"/>
            <w:id w:val="-1949074495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45" w:type="dxa"/>
                <w:tcBorders>
                  <w:right w:val="nil"/>
                </w:tcBorders>
                <w:shd w:val="clear" w:color="auto" w:fill="C8CAE7" w:themeFill="text2" w:themeFillTint="33"/>
                <w:vAlign w:val="center"/>
              </w:tcPr>
              <w:p w14:paraId="50AB21A8" w14:textId="77777777" w:rsidR="001D0E69" w:rsidRDefault="00187BBA" w:rsidP="00187BB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51" w:type="dxa"/>
            <w:tcBorders>
              <w:left w:val="nil"/>
              <w:right w:val="single" w:sz="4" w:space="0" w:color="auto"/>
            </w:tcBorders>
            <w:shd w:val="clear" w:color="auto" w:fill="C8CAE7" w:themeFill="text2" w:themeFillTint="33"/>
            <w:vAlign w:val="center"/>
          </w:tcPr>
          <w:p w14:paraId="5037164D" w14:textId="77777777" w:rsidR="001D0E69" w:rsidRDefault="00457DDA" w:rsidP="00187BBA">
            <w:r>
              <w:t>Other</w:t>
            </w:r>
          </w:p>
        </w:tc>
      </w:tr>
      <w:tr w:rsidR="00F833BD" w14:paraId="2FB42DDF" w14:textId="77777777" w:rsidTr="00457DDA">
        <w:tc>
          <w:tcPr>
            <w:tcW w:w="66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24ECFB12" w14:textId="77777777" w:rsidR="00F833BD" w:rsidRDefault="00F833BD" w:rsidP="00594571"/>
        </w:tc>
        <w:tc>
          <w:tcPr>
            <w:tcW w:w="1377" w:type="dxa"/>
            <w:tcBorders>
              <w:right w:val="nil"/>
            </w:tcBorders>
            <w:vAlign w:val="center"/>
          </w:tcPr>
          <w:p w14:paraId="326898EA" w14:textId="77777777" w:rsidR="00F833BD" w:rsidRPr="00670001" w:rsidRDefault="00F833BD" w:rsidP="00E24C02">
            <w:pPr>
              <w:rPr>
                <w:b/>
              </w:rPr>
            </w:pPr>
            <w:r w:rsidRPr="00670001">
              <w:rPr>
                <w:b/>
              </w:rPr>
              <w:t>Reception Location:</w:t>
            </w:r>
          </w:p>
        </w:tc>
        <w:sdt>
          <w:sdtPr>
            <w:alias w:val="Reception Location"/>
            <w:tag w:val="Reception Location"/>
            <w:id w:val="1969856627"/>
            <w:lock w:val="sdtLocked"/>
            <w:placeholder>
              <w:docPart w:val="14C0B67CAEA94B4C81B97D8BEA9E62EB"/>
            </w:placeholder>
            <w:dropDownList>
              <w:listItem w:value="Select reception location."/>
              <w:listItem w:displayText="Delta Grille" w:value="Delta Grille"/>
              <w:listItem w:displayText="Mark Twain Lounge" w:value="Mark Twain Lounge"/>
              <w:listItem w:displayText="Ragtime Club" w:value="Ragtime Club"/>
            </w:dropDownList>
          </w:sdtPr>
          <w:sdtEndPr/>
          <w:sdtContent>
            <w:tc>
              <w:tcPr>
                <w:tcW w:w="3537" w:type="dxa"/>
                <w:tcBorders>
                  <w:left w:val="nil"/>
                </w:tcBorders>
                <w:vAlign w:val="center"/>
              </w:tcPr>
              <w:p w14:paraId="71BF0566" w14:textId="77777777" w:rsidR="00F833BD" w:rsidRDefault="00D01F7F" w:rsidP="00F833BD">
                <w:r>
                  <w:t>Mark Twain Lounge</w:t>
                </w:r>
              </w:p>
            </w:tc>
          </w:sdtContent>
        </w:sdt>
        <w:tc>
          <w:tcPr>
            <w:tcW w:w="1377" w:type="dxa"/>
            <w:tcBorders>
              <w:right w:val="nil"/>
            </w:tcBorders>
            <w:vAlign w:val="center"/>
          </w:tcPr>
          <w:p w14:paraId="483F0354" w14:textId="77777777" w:rsidR="00F833BD" w:rsidRPr="00670001" w:rsidRDefault="00F833BD" w:rsidP="00E24C02">
            <w:pPr>
              <w:rPr>
                <w:b/>
              </w:rPr>
            </w:pPr>
            <w:r w:rsidRPr="00670001">
              <w:rPr>
                <w:b/>
              </w:rPr>
              <w:t>Total:</w:t>
            </w:r>
          </w:p>
        </w:tc>
        <w:tc>
          <w:tcPr>
            <w:tcW w:w="801" w:type="dxa"/>
            <w:tcBorders>
              <w:left w:val="nil"/>
            </w:tcBorders>
            <w:vAlign w:val="center"/>
          </w:tcPr>
          <w:p w14:paraId="346F8F4C" w14:textId="77777777" w:rsidR="00F833BD" w:rsidRDefault="00187BBA" w:rsidP="00D91D1A">
            <w:pPr>
              <w:jc w:val="right"/>
            </w:pPr>
            <w:r>
              <w:fldChar w:fldCharType="begin"/>
            </w:r>
            <w:r>
              <w:instrText xml:space="preserve"> =PRODUCT(E7,E9) \# "$#,##0;($#,##0)" </w:instrText>
            </w:r>
            <w:r>
              <w:fldChar w:fldCharType="separate"/>
            </w:r>
            <w:r w:rsidR="00D01F7F">
              <w:rPr>
                <w:noProof/>
              </w:rPr>
              <w:t>$ 225</w:t>
            </w:r>
            <w:r>
              <w:fldChar w:fldCharType="end"/>
            </w:r>
          </w:p>
        </w:tc>
        <w:tc>
          <w:tcPr>
            <w:tcW w:w="945" w:type="dxa"/>
            <w:vMerge w:val="restart"/>
            <w:tcBorders>
              <w:right w:val="nil"/>
            </w:tcBorders>
            <w:shd w:val="clear" w:color="auto" w:fill="C8CAE7" w:themeFill="text2" w:themeFillTint="33"/>
          </w:tcPr>
          <w:p w14:paraId="36D93206" w14:textId="77777777" w:rsidR="00F833BD" w:rsidRPr="00670001" w:rsidRDefault="00F833BD" w:rsidP="00594571">
            <w:pPr>
              <w:rPr>
                <w:b/>
                <w:sz w:val="20"/>
              </w:rPr>
            </w:pPr>
            <w:r w:rsidRPr="00670001">
              <w:rPr>
                <w:b/>
                <w:sz w:val="20"/>
              </w:rPr>
              <w:t>Allergy notes:</w:t>
            </w:r>
          </w:p>
        </w:tc>
        <w:sdt>
          <w:sdtPr>
            <w:alias w:val="Allergy notes"/>
            <w:tag w:val="Allergy notes"/>
            <w:id w:val="-166333953"/>
            <w:lock w:val="sdtLocked"/>
            <w:placeholder>
              <w:docPart w:val="41A646DCFBDA48E6BA0FA16C3427A837"/>
            </w:placeholder>
            <w:text/>
          </w:sdtPr>
          <w:sdtEndPr/>
          <w:sdtContent>
            <w:tc>
              <w:tcPr>
                <w:tcW w:w="4252" w:type="dxa"/>
                <w:gridSpan w:val="3"/>
                <w:vMerge w:val="restart"/>
                <w:tcBorders>
                  <w:left w:val="nil"/>
                  <w:right w:val="single" w:sz="4" w:space="0" w:color="auto"/>
                </w:tcBorders>
                <w:shd w:val="clear" w:color="auto" w:fill="C8CAE7" w:themeFill="text2" w:themeFillTint="33"/>
              </w:tcPr>
              <w:p w14:paraId="4560DABC" w14:textId="77777777" w:rsidR="00F833BD" w:rsidRDefault="00D01F7F" w:rsidP="00594571">
                <w:r>
                  <w:t>Your Name</w:t>
                </w:r>
              </w:p>
            </w:tc>
          </w:sdtContent>
        </w:sdt>
      </w:tr>
      <w:tr w:rsidR="00F833BD" w14:paraId="2C7DD33A" w14:textId="77777777" w:rsidTr="00457DDA">
        <w:tc>
          <w:tcPr>
            <w:tcW w:w="661" w:type="dxa"/>
            <w:tcBorders>
              <w:left w:val="single" w:sz="4" w:space="0" w:color="auto"/>
              <w:right w:val="nil"/>
            </w:tcBorders>
          </w:tcPr>
          <w:p w14:paraId="2E509A1B" w14:textId="77777777" w:rsidR="00F833BD" w:rsidRDefault="00F833BD" w:rsidP="00594571"/>
        </w:tc>
        <w:tc>
          <w:tcPr>
            <w:tcW w:w="7092" w:type="dxa"/>
            <w:gridSpan w:val="4"/>
            <w:tcBorders>
              <w:left w:val="nil"/>
            </w:tcBorders>
          </w:tcPr>
          <w:p w14:paraId="6534CC55" w14:textId="77777777" w:rsidR="00F833BD" w:rsidRPr="006876F4" w:rsidRDefault="00F833BD" w:rsidP="00594571">
            <w:pPr>
              <w:rPr>
                <w:i/>
              </w:rPr>
            </w:pPr>
            <w:r w:rsidRPr="006876F4">
              <w:rPr>
                <w:i/>
              </w:rPr>
              <w:t>Tickets will not be issued until payment is processed.</w:t>
            </w:r>
          </w:p>
        </w:tc>
        <w:tc>
          <w:tcPr>
            <w:tcW w:w="945" w:type="dxa"/>
            <w:vMerge/>
            <w:tcBorders>
              <w:right w:val="nil"/>
            </w:tcBorders>
            <w:shd w:val="clear" w:color="auto" w:fill="C8CAE7" w:themeFill="text2" w:themeFillTint="33"/>
          </w:tcPr>
          <w:p w14:paraId="358FC081" w14:textId="77777777" w:rsidR="00F833BD" w:rsidRDefault="00F833BD" w:rsidP="00594571"/>
        </w:tc>
        <w:tc>
          <w:tcPr>
            <w:tcW w:w="4252" w:type="dxa"/>
            <w:gridSpan w:val="3"/>
            <w:vMerge/>
            <w:tcBorders>
              <w:left w:val="nil"/>
              <w:right w:val="nil"/>
            </w:tcBorders>
            <w:shd w:val="clear" w:color="auto" w:fill="C8CAE7" w:themeFill="text2" w:themeFillTint="33"/>
          </w:tcPr>
          <w:p w14:paraId="66D8F6B8" w14:textId="77777777" w:rsidR="00F833BD" w:rsidRDefault="00F833BD" w:rsidP="00594571"/>
        </w:tc>
      </w:tr>
    </w:tbl>
    <w:p w14:paraId="721D1E80" w14:textId="77777777" w:rsidR="00594571" w:rsidRDefault="00594571"/>
    <w:sectPr w:rsidR="00594571" w:rsidSect="00BA55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NFYmEP42WofUYR1OPaI2w4doS5sdA4HS4hrzJmQ1q03pudgm7F+EdXBrtygXJWQ0ITrOD7zzzlC2WX5U76bIUA==" w:salt="qIel2t6pb4u+B1dwHSPvq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7F"/>
    <w:rsid w:val="0001306A"/>
    <w:rsid w:val="000E5F94"/>
    <w:rsid w:val="00156A07"/>
    <w:rsid w:val="00187BBA"/>
    <w:rsid w:val="001D0E69"/>
    <w:rsid w:val="002535FB"/>
    <w:rsid w:val="002F51B0"/>
    <w:rsid w:val="00304DD3"/>
    <w:rsid w:val="003E7F7C"/>
    <w:rsid w:val="00443F0C"/>
    <w:rsid w:val="00457DDA"/>
    <w:rsid w:val="004703B0"/>
    <w:rsid w:val="00486048"/>
    <w:rsid w:val="004F7661"/>
    <w:rsid w:val="00537F92"/>
    <w:rsid w:val="00547CA1"/>
    <w:rsid w:val="00590B94"/>
    <w:rsid w:val="00594571"/>
    <w:rsid w:val="005C053A"/>
    <w:rsid w:val="00633164"/>
    <w:rsid w:val="00664044"/>
    <w:rsid w:val="00670001"/>
    <w:rsid w:val="006876F4"/>
    <w:rsid w:val="006D41B8"/>
    <w:rsid w:val="007C7C6D"/>
    <w:rsid w:val="0083609A"/>
    <w:rsid w:val="0084658D"/>
    <w:rsid w:val="00880C1D"/>
    <w:rsid w:val="00892128"/>
    <w:rsid w:val="00897C63"/>
    <w:rsid w:val="00963ED2"/>
    <w:rsid w:val="009A1FDF"/>
    <w:rsid w:val="009A2EA9"/>
    <w:rsid w:val="00A22B0B"/>
    <w:rsid w:val="00A64466"/>
    <w:rsid w:val="00A76335"/>
    <w:rsid w:val="00B645CD"/>
    <w:rsid w:val="00BA552F"/>
    <w:rsid w:val="00C0055C"/>
    <w:rsid w:val="00C15441"/>
    <w:rsid w:val="00C41F29"/>
    <w:rsid w:val="00C877BF"/>
    <w:rsid w:val="00CE1DD0"/>
    <w:rsid w:val="00D01F7F"/>
    <w:rsid w:val="00D246B7"/>
    <w:rsid w:val="00D31640"/>
    <w:rsid w:val="00D509B8"/>
    <w:rsid w:val="00D91D1A"/>
    <w:rsid w:val="00DC6A57"/>
    <w:rsid w:val="00E21EB3"/>
    <w:rsid w:val="00E24C02"/>
    <w:rsid w:val="00E73284"/>
    <w:rsid w:val="00E9526C"/>
    <w:rsid w:val="00E9641A"/>
    <w:rsid w:val="00EE3FF7"/>
    <w:rsid w:val="00F2046F"/>
    <w:rsid w:val="00F8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A036"/>
  <w15:chartTrackingRefBased/>
  <w15:docId w15:val="{A352FD78-7BB6-471A-A7D3-535482E8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5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60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048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C7C6D"/>
    <w:rPr>
      <w:color w:val="808080"/>
    </w:rPr>
  </w:style>
  <w:style w:type="character" w:styleId="Strong">
    <w:name w:val="Strong"/>
    <w:basedOn w:val="DefaultParagraphFont"/>
    <w:uiPriority w:val="22"/>
    <w:qFormat/>
    <w:rsid w:val="00C154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ENGAGE\Word\Word\Module_09\02_TE1\9780357026182_NP_Word_Mod09_Solutions\Word9\Review\NP_WD_9_Recep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8CE4F616A6C486CA0842E084205C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C1107-C6D3-44E4-B0BC-B6A4CB4CB128}"/>
      </w:docPartPr>
      <w:docPartBody>
        <w:p w:rsidR="009B0F50" w:rsidRDefault="00196C29">
          <w:pPr>
            <w:pStyle w:val="48CE4F616A6C486CA0842E084205CCDA"/>
          </w:pPr>
          <w:r>
            <w:rPr>
              <w:rStyle w:val="PlaceholderText"/>
            </w:rPr>
            <w:t>Enter passenger name</w:t>
          </w:r>
          <w:r w:rsidRPr="00E32AE4">
            <w:rPr>
              <w:rStyle w:val="PlaceholderText"/>
            </w:rPr>
            <w:t>.</w:t>
          </w:r>
        </w:p>
      </w:docPartBody>
    </w:docPart>
    <w:docPart>
      <w:docPartPr>
        <w:name w:val="9DCA18822620482F81D9A05CF36F2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352AD-C9EF-4B8C-8281-6599BD375AFF}"/>
      </w:docPartPr>
      <w:docPartBody>
        <w:p w:rsidR="009B0F50" w:rsidRDefault="00196C29">
          <w:pPr>
            <w:pStyle w:val="9DCA18822620482F81D9A05CF36F2954"/>
          </w:pPr>
          <w:r>
            <w:rPr>
              <w:rStyle w:val="PlaceholderText"/>
            </w:rPr>
            <w:t>Enter passenger address</w:t>
          </w:r>
          <w:r w:rsidRPr="00E32AE4">
            <w:rPr>
              <w:rStyle w:val="PlaceholderText"/>
            </w:rPr>
            <w:t>.</w:t>
          </w:r>
        </w:p>
      </w:docPartBody>
    </w:docPart>
    <w:docPart>
      <w:docPartPr>
        <w:name w:val="44429DF4E28E4757A66519E6AB9CE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A262F-B0B3-499F-8C30-D5FE73A4CF28}"/>
      </w:docPartPr>
      <w:docPartBody>
        <w:p w:rsidR="009B0F50" w:rsidRDefault="00196C29">
          <w:pPr>
            <w:pStyle w:val="44429DF4E28E4757A66519E6AB9CE11F"/>
          </w:pPr>
          <w:r>
            <w:rPr>
              <w:rStyle w:val="PlaceholderText"/>
            </w:rPr>
            <w:t>Enter passenger phone number</w:t>
          </w:r>
          <w:r w:rsidRPr="00E32AE4">
            <w:rPr>
              <w:rStyle w:val="PlaceholderText"/>
            </w:rPr>
            <w:t>.</w:t>
          </w:r>
        </w:p>
      </w:docPartBody>
    </w:docPart>
    <w:docPart>
      <w:docPartPr>
        <w:name w:val="A7CC9332B8C04E3491E19836CD3C32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1DDCC-D696-4B50-B4D8-F93C79C4C5E6}"/>
      </w:docPartPr>
      <w:docPartBody>
        <w:p w:rsidR="009B0F50" w:rsidRDefault="00196C29">
          <w:pPr>
            <w:pStyle w:val="A7CC9332B8C04E3491E19836CD3C321F"/>
          </w:pPr>
          <w:r>
            <w:rPr>
              <w:rStyle w:val="PlaceholderText"/>
            </w:rPr>
            <w:t>Enter passenger email address</w:t>
          </w:r>
          <w:r w:rsidRPr="00E32AE4">
            <w:rPr>
              <w:rStyle w:val="PlaceholderText"/>
            </w:rPr>
            <w:t>.</w:t>
          </w:r>
        </w:p>
      </w:docPartBody>
    </w:docPart>
    <w:docPart>
      <w:docPartPr>
        <w:name w:val="707A138A39C343F28214A6089F5F9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884EE-4F91-4A7C-AED2-9BC9810F2965}"/>
      </w:docPartPr>
      <w:docPartBody>
        <w:p w:rsidR="009B0F50" w:rsidRDefault="00196C29">
          <w:pPr>
            <w:pStyle w:val="707A138A39C343F28214A6089F5F9565"/>
          </w:pPr>
          <w:r w:rsidRPr="00E32AE4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 xml:space="preserve">arrow, scroll to month, and click </w:t>
          </w:r>
          <w:r w:rsidRPr="00E32AE4">
            <w:rPr>
              <w:rStyle w:val="PlaceholderText"/>
            </w:rPr>
            <w:t>date.</w:t>
          </w:r>
        </w:p>
      </w:docPartBody>
    </w:docPart>
    <w:docPart>
      <w:docPartPr>
        <w:name w:val="AA40F5BF9CB4496F8A44C126CAA73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FE815-4E33-46E2-8461-880356FC1C01}"/>
      </w:docPartPr>
      <w:docPartBody>
        <w:p w:rsidR="009B0F50" w:rsidRDefault="00196C29">
          <w:pPr>
            <w:pStyle w:val="AA40F5BF9CB4496F8A44C126CAA7331D"/>
          </w:pPr>
          <w:r>
            <w:rPr>
              <w:rStyle w:val="PlaceholderText"/>
            </w:rPr>
            <w:t>Enter author name</w:t>
          </w:r>
          <w:r w:rsidRPr="00E32AE4">
            <w:rPr>
              <w:rStyle w:val="PlaceholderText"/>
            </w:rPr>
            <w:t>.</w:t>
          </w:r>
        </w:p>
      </w:docPartBody>
    </w:docPart>
    <w:docPart>
      <w:docPartPr>
        <w:name w:val="002E81A30F5243C8BBF2FAFF42E1D3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DE265F-D89E-49DA-8071-EBBB21B2A751}"/>
      </w:docPartPr>
      <w:docPartBody>
        <w:p w:rsidR="009B0F50" w:rsidRDefault="00196C29">
          <w:pPr>
            <w:pStyle w:val="002E81A30F5243C8BBF2FAFF42E1D312"/>
          </w:pPr>
          <w:r>
            <w:rPr>
              <w:rStyle w:val="PlaceholderText"/>
            </w:rPr>
            <w:t>Enter number of tickets</w:t>
          </w:r>
          <w:r w:rsidRPr="00E32AE4">
            <w:rPr>
              <w:rStyle w:val="PlaceholderText"/>
            </w:rPr>
            <w:t>.</w:t>
          </w:r>
        </w:p>
      </w:docPartBody>
    </w:docPart>
    <w:docPart>
      <w:docPartPr>
        <w:name w:val="14C0B67CAEA94B4C81B97D8BEA9E6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97611-7477-49E5-9BDE-05A45F05387A}"/>
      </w:docPartPr>
      <w:docPartBody>
        <w:p w:rsidR="009B0F50" w:rsidRDefault="00196C29">
          <w:pPr>
            <w:pStyle w:val="14C0B67CAEA94B4C81B97D8BEA9E62EB"/>
          </w:pPr>
          <w:r>
            <w:rPr>
              <w:rStyle w:val="PlaceholderText"/>
            </w:rPr>
            <w:t>Select reception location</w:t>
          </w:r>
          <w:r w:rsidRPr="00E32AE4">
            <w:rPr>
              <w:rStyle w:val="PlaceholderText"/>
            </w:rPr>
            <w:t>.</w:t>
          </w:r>
        </w:p>
      </w:docPartBody>
    </w:docPart>
    <w:docPart>
      <w:docPartPr>
        <w:name w:val="41A646DCFBDA48E6BA0FA16C3427A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3D43C-E07E-4EF4-8D37-206945A0F2CD}"/>
      </w:docPartPr>
      <w:docPartBody>
        <w:p w:rsidR="009B0F50" w:rsidRDefault="00196C29">
          <w:pPr>
            <w:pStyle w:val="41A646DCFBDA48E6BA0FA16C3427A837"/>
          </w:pPr>
          <w:r>
            <w:rPr>
              <w:rStyle w:val="PlaceholderText"/>
            </w:rPr>
            <w:t>Enter additional information about food allergies</w:t>
          </w:r>
          <w:r w:rsidRPr="00E32AE4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29"/>
    <w:rsid w:val="00196C29"/>
    <w:rsid w:val="00450BA6"/>
    <w:rsid w:val="007401BE"/>
    <w:rsid w:val="009B0F50"/>
    <w:rsid w:val="00AC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CE4F616A6C486CA0842E084205CCDA">
    <w:name w:val="48CE4F616A6C486CA0842E084205CCDA"/>
  </w:style>
  <w:style w:type="paragraph" w:customStyle="1" w:styleId="9DCA18822620482F81D9A05CF36F2954">
    <w:name w:val="9DCA18822620482F81D9A05CF36F2954"/>
  </w:style>
  <w:style w:type="paragraph" w:customStyle="1" w:styleId="44429DF4E28E4757A66519E6AB9CE11F">
    <w:name w:val="44429DF4E28E4757A66519E6AB9CE11F"/>
  </w:style>
  <w:style w:type="paragraph" w:customStyle="1" w:styleId="A7CC9332B8C04E3491E19836CD3C321F">
    <w:name w:val="A7CC9332B8C04E3491E19836CD3C321F"/>
  </w:style>
  <w:style w:type="paragraph" w:customStyle="1" w:styleId="707A138A39C343F28214A6089F5F9565">
    <w:name w:val="707A138A39C343F28214A6089F5F9565"/>
  </w:style>
  <w:style w:type="paragraph" w:customStyle="1" w:styleId="AA40F5BF9CB4496F8A44C126CAA7331D">
    <w:name w:val="AA40F5BF9CB4496F8A44C126CAA7331D"/>
  </w:style>
  <w:style w:type="paragraph" w:customStyle="1" w:styleId="002E81A30F5243C8BBF2FAFF42E1D312">
    <w:name w:val="002E81A30F5243C8BBF2FAFF42E1D312"/>
  </w:style>
  <w:style w:type="paragraph" w:customStyle="1" w:styleId="14C0B67CAEA94B4C81B97D8BEA9E62EB">
    <w:name w:val="14C0B67CAEA94B4C81B97D8BEA9E62EB"/>
  </w:style>
  <w:style w:type="paragraph" w:customStyle="1" w:styleId="41A646DCFBDA48E6BA0FA16C3427A837">
    <w:name w:val="41A646DCFBDA48E6BA0FA16C3427A8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Facet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NP_WD_9_Reception.dotx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2021-10-03T22:08:00Z</dcterms:created>
  <dcterms:modified xsi:type="dcterms:W3CDTF">2021-10-03T22:08:00Z</dcterms:modified>
</cp:coreProperties>
</file>