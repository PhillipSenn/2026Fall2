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opperplate Gothic Bold" w:hAnsi="Copperplate Gothic Bold"/>
          <w:sz w:val="48"/>
        </w:rPr>
        <w:id w:val="1496610556"/>
        <w:lock w:val="contentLocked"/>
        <w:placeholder>
          <w:docPart w:val="DefaultPlaceholder_-1854013440"/>
        </w:placeholder>
        <w:group/>
      </w:sdtPr>
      <w:sdtEndPr>
        <w:rPr>
          <w:rFonts w:asciiTheme="minorHAnsi" w:hAnsiTheme="minorHAnsi"/>
          <w:sz w:val="22"/>
        </w:rPr>
      </w:sdtEndPr>
      <w:sdtContent>
        <w:tbl>
          <w:tblPr>
            <w:tblStyle w:val="TableGrid"/>
            <w:tblW w:w="9360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top w:w="72" w:type="dxa"/>
              <w:left w:w="115" w:type="dxa"/>
              <w:bottom w:w="72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56"/>
            <w:gridCol w:w="279"/>
            <w:gridCol w:w="1284"/>
            <w:gridCol w:w="840"/>
            <w:gridCol w:w="603"/>
            <w:gridCol w:w="666"/>
            <w:gridCol w:w="135"/>
            <w:gridCol w:w="892"/>
            <w:gridCol w:w="1362"/>
            <w:gridCol w:w="743"/>
            <w:gridCol w:w="1305"/>
            <w:gridCol w:w="595"/>
          </w:tblGrid>
          <w:tr w:rsidR="002949B8" w:rsidRPr="00C12091" w14:paraId="17E365E3" w14:textId="77777777" w:rsidTr="0022297B">
            <w:trPr>
              <w:jc w:val="center"/>
            </w:trPr>
            <w:tc>
              <w:tcPr>
                <w:tcW w:w="9360" w:type="dxa"/>
                <w:gridSpan w:val="12"/>
                <w:tcMar>
                  <w:top w:w="0" w:type="dxa"/>
                  <w:bottom w:w="0" w:type="dxa"/>
                </w:tcMar>
              </w:tcPr>
              <w:p w14:paraId="7B982C2B" w14:textId="7F48F2E0" w:rsidR="002949B8" w:rsidRPr="00C12091" w:rsidRDefault="002949B8" w:rsidP="00371218">
                <w:pPr>
                  <w:jc w:val="center"/>
                  <w:rPr>
                    <w:rFonts w:ascii="Copperplate Gothic Bold" w:hAnsi="Copperplate Gothic Bold"/>
                    <w:sz w:val="48"/>
                  </w:rPr>
                </w:pPr>
                <w:r w:rsidRPr="00C12091">
                  <w:rPr>
                    <w:rFonts w:ascii="Copperplate Gothic Bold" w:hAnsi="Copperplate Gothic Bold"/>
                    <w:sz w:val="48"/>
                  </w:rPr>
                  <w:t>La</w:t>
                </w:r>
                <w:r w:rsidR="00C12091">
                  <w:rPr>
                    <w:rFonts w:ascii="Copperplate Gothic Bold" w:hAnsi="Copperplate Gothic Bold"/>
                    <w:sz w:val="48"/>
                  </w:rPr>
                  <w:t>s</w:t>
                </w:r>
                <w:r w:rsidRPr="00C12091">
                  <w:rPr>
                    <w:rFonts w:ascii="Copperplate Gothic Bold" w:hAnsi="Copperplate Gothic Bold"/>
                    <w:sz w:val="48"/>
                  </w:rPr>
                  <w:t xml:space="preserve"> Cruces College</w:t>
                </w:r>
              </w:p>
            </w:tc>
          </w:tr>
          <w:tr w:rsidR="00FB61EF" w:rsidRPr="00B77F23" w14:paraId="677D4215" w14:textId="77777777" w:rsidTr="0022297B">
            <w:trPr>
              <w:jc w:val="center"/>
            </w:trPr>
            <w:tc>
              <w:tcPr>
                <w:tcW w:w="9360" w:type="dxa"/>
                <w:gridSpan w:val="12"/>
                <w:tcBorders>
                  <w:bottom w:val="single" w:sz="4" w:space="0" w:color="auto"/>
                </w:tcBorders>
              </w:tcPr>
              <w:p w14:paraId="09C862A6" w14:textId="77777777" w:rsidR="00EC5669" w:rsidRPr="00B77F23" w:rsidRDefault="00EC5669" w:rsidP="00396CD5">
                <w:pPr>
                  <w:jc w:val="center"/>
                  <w:rPr>
                    <w:sz w:val="32"/>
                  </w:rPr>
                </w:pPr>
                <w:r w:rsidRPr="00B77F23">
                  <w:rPr>
                    <w:sz w:val="32"/>
                  </w:rPr>
                  <w:t>Dorm Preferences</w:t>
                </w:r>
              </w:p>
            </w:tc>
          </w:tr>
          <w:tr w:rsidR="001A0070" w14:paraId="240F0ACF" w14:textId="77777777" w:rsidTr="0022297B">
            <w:trPr>
              <w:jc w:val="center"/>
            </w:trPr>
            <w:tc>
              <w:tcPr>
                <w:tcW w:w="93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5D2048" w14:textId="77777777" w:rsidR="00B77F23" w:rsidRDefault="00B77F23" w:rsidP="00B77F23">
                <w:r>
                  <w:t>Name</w:t>
                </w:r>
              </w:p>
            </w:tc>
            <w:sdt>
              <w:sdtPr>
                <w:alias w:val="Student Name"/>
                <w:tag w:val="Student Name"/>
                <w:id w:val="-169334856"/>
                <w:lock w:val="sdtLocked"/>
                <w:placeholder>
                  <w:docPart w:val="02FD6A2B2B6E4B79A28F40E719A11F71"/>
                </w:placeholder>
                <w:text/>
              </w:sdtPr>
              <w:sdtEndPr/>
              <w:sdtContent>
                <w:tc>
                  <w:tcPr>
                    <w:tcW w:w="4420" w:type="dxa"/>
                    <w:gridSpan w:val="6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EAC3F46" w14:textId="52675491" w:rsidR="00B77F23" w:rsidRDefault="0016009B" w:rsidP="00371218">
                    <w:r>
                      <w:t>Your Name</w:t>
                    </w:r>
                  </w:p>
                </w:tc>
              </w:sdtContent>
            </w:sdt>
            <w:tc>
              <w:tcPr>
                <w:tcW w:w="210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044775" w14:textId="77777777" w:rsidR="00B77F23" w:rsidRDefault="00B77F23" w:rsidP="00B77F23">
                <w:r>
                  <w:t xml:space="preserve">Student ID </w:t>
                </w:r>
                <w:r w:rsidR="006C2576">
                  <w:t>N</w:t>
                </w:r>
                <w:r>
                  <w:t>umber</w:t>
                </w:r>
              </w:p>
            </w:tc>
            <w:sdt>
              <w:sdtPr>
                <w:alias w:val="Student ID"/>
                <w:tag w:val="Student ID"/>
                <w:id w:val="587891863"/>
                <w:lock w:val="sdtLocked"/>
                <w:placeholder>
                  <w:docPart w:val="8E792C5C6FAE420BAF4F0558C555861E"/>
                </w:placeholder>
                <w:text/>
              </w:sdtPr>
              <w:sdtEndPr/>
              <w:sdtContent>
                <w:tc>
                  <w:tcPr>
                    <w:tcW w:w="1900" w:type="dxa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C3623FA" w14:textId="131B229E" w:rsidR="00B77F23" w:rsidRDefault="0016009B" w:rsidP="00371218">
                    <w:r>
                      <w:t>12-3456</w:t>
                    </w:r>
                  </w:p>
                </w:tc>
              </w:sdtContent>
            </w:sdt>
          </w:tr>
          <w:tr w:rsidR="00B77F23" w:rsidRPr="00475ED6" w14:paraId="59EDB4F9" w14:textId="77777777" w:rsidTr="0022297B">
            <w:trPr>
              <w:jc w:val="center"/>
            </w:trPr>
            <w:tc>
              <w:tcPr>
                <w:tcW w:w="9360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000000" w:themeFill="text1"/>
              </w:tcPr>
              <w:p w14:paraId="701E6AA2" w14:textId="77777777" w:rsidR="00B77F23" w:rsidRPr="00475ED6" w:rsidRDefault="00951AAC" w:rsidP="0011564E">
                <w:pPr>
                  <w:jc w:val="center"/>
                  <w:rPr>
                    <w:sz w:val="20"/>
                  </w:rPr>
                </w:pPr>
                <w:r>
                  <w:t>Select</w:t>
                </w:r>
                <w:r w:rsidR="00B77F23" w:rsidRPr="007B7E71">
                  <w:t xml:space="preserve"> your </w:t>
                </w:r>
                <w:r>
                  <w:t xml:space="preserve">preferred </w:t>
                </w:r>
                <w:r w:rsidR="00B77F23" w:rsidRPr="007B7E71">
                  <w:t>dorm style.</w:t>
                </w:r>
              </w:p>
            </w:tc>
          </w:tr>
          <w:tr w:rsidR="00057308" w14:paraId="2F3C2B69" w14:textId="77777777" w:rsidTr="007B7E12">
            <w:trPr>
              <w:trHeight w:val="461"/>
              <w:jc w:val="center"/>
            </w:trPr>
            <w:tc>
              <w:tcPr>
                <w:tcW w:w="2219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F44927F" w14:textId="77777777" w:rsidR="00B77F23" w:rsidRDefault="00371218" w:rsidP="00B77F23">
                <w:pPr>
                  <w:jc w:val="center"/>
                </w:pPr>
                <w:r>
                  <w:t>First Choice</w:t>
                </w:r>
              </w:p>
            </w:tc>
            <w:tc>
              <w:tcPr>
                <w:tcW w:w="2244" w:type="dxa"/>
                <w:gridSpan w:val="4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4B4C40A" w14:textId="77777777" w:rsidR="00B77F23" w:rsidRDefault="00371218" w:rsidP="00B77F23">
                <w:pPr>
                  <w:jc w:val="center"/>
                </w:pPr>
                <w:r>
                  <w:t>Second Choice</w:t>
                </w:r>
              </w:p>
            </w:tc>
            <w:tc>
              <w:tcPr>
                <w:tcW w:w="2254" w:type="dxa"/>
                <w:gridSpan w:val="2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5D18C6C" w14:textId="77777777" w:rsidR="00B77F23" w:rsidRDefault="00371218" w:rsidP="00B77F23">
                <w:pPr>
                  <w:jc w:val="center"/>
                </w:pPr>
                <w:r>
                  <w:t>Third Choice</w:t>
                </w:r>
              </w:p>
            </w:tc>
            <w:tc>
              <w:tcPr>
                <w:tcW w:w="2643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304EE71" w14:textId="77777777" w:rsidR="00B77F23" w:rsidRDefault="00371218" w:rsidP="00B77F23">
                <w:pPr>
                  <w:jc w:val="center"/>
                </w:pPr>
                <w:r>
                  <w:t>Fourth Choice</w:t>
                </w:r>
              </w:p>
            </w:tc>
          </w:tr>
          <w:tr w:rsidR="00057308" w14:paraId="716DAA7B" w14:textId="77777777" w:rsidTr="007B7E12">
            <w:trPr>
              <w:trHeight w:val="461"/>
              <w:jc w:val="center"/>
            </w:trPr>
            <w:sdt>
              <w:sdtPr>
                <w:alias w:val="Room Style"/>
                <w:tag w:val="Room Style"/>
                <w:id w:val="1260337451"/>
                <w:placeholder>
                  <w:docPart w:val="3FBFD4ECBD074036BDA0D063F19D8333"/>
                </w:placeholder>
                <w:dropDownList>
                  <w:listItem w:value="Select a dorm room style."/>
                  <w:listItem w:displayText="Single" w:value="Single"/>
                  <w:listItem w:displayText="Double" w:value="Double"/>
                  <w:listItem w:displayText="Triple" w:value="Triple"/>
                  <w:listItem w:displayText="Suite (6 to 8 people)" w:value="Suite (6 to 8 people)"/>
                </w:dropDownList>
              </w:sdtPr>
              <w:sdtEndPr/>
              <w:sdtContent>
                <w:tc>
                  <w:tcPr>
                    <w:tcW w:w="2219" w:type="dxa"/>
                    <w:gridSpan w:val="3"/>
                    <w:tcBorders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25A2420" w14:textId="4291861E" w:rsidR="00B77F23" w:rsidRDefault="0016009B" w:rsidP="00371218">
                    <w:pPr>
                      <w:jc w:val="center"/>
                    </w:pPr>
                    <w:r>
                      <w:t>Single</w:t>
                    </w:r>
                  </w:p>
                </w:tc>
              </w:sdtContent>
            </w:sdt>
            <w:sdt>
              <w:sdtPr>
                <w:alias w:val="Room Style"/>
                <w:tag w:val="Room Style"/>
                <w:id w:val="2087568757"/>
                <w:placeholder>
                  <w:docPart w:val="1DA7CA4ECA644AD4A2FD1350B74A44E8"/>
                </w:placeholder>
                <w:dropDownList>
                  <w:listItem w:value="Select a dorm room style."/>
                  <w:listItem w:displayText="Single" w:value="Single"/>
                  <w:listItem w:displayText="Double" w:value="Double"/>
                  <w:listItem w:displayText="Triple" w:value="Triple"/>
                  <w:listItem w:displayText="Suite (6 to 8 people)" w:value="Suite (6 to 8 people)"/>
                </w:dropDownList>
              </w:sdtPr>
              <w:sdtEndPr/>
              <w:sdtContent>
                <w:tc>
                  <w:tcPr>
                    <w:tcW w:w="2244" w:type="dxa"/>
                    <w:gridSpan w:val="4"/>
                    <w:tcBorders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728B651" w14:textId="32AD8736" w:rsidR="00B77F23" w:rsidRDefault="0016009B" w:rsidP="00B77F23">
                    <w:pPr>
                      <w:jc w:val="center"/>
                    </w:pPr>
                    <w:r>
                      <w:t>Double</w:t>
                    </w:r>
                  </w:p>
                </w:tc>
              </w:sdtContent>
            </w:sdt>
            <w:sdt>
              <w:sdtPr>
                <w:alias w:val="Room Style"/>
                <w:tag w:val="Room Style"/>
                <w:id w:val="1775980955"/>
                <w:placeholder>
                  <w:docPart w:val="EC27D534BB304A8E94A1B75A0C7AC6A9"/>
                </w:placeholder>
                <w:dropDownList>
                  <w:listItem w:value="Select a dorm room style."/>
                  <w:listItem w:displayText="Single" w:value="Single"/>
                  <w:listItem w:displayText="Double" w:value="Double"/>
                  <w:listItem w:displayText="Triple" w:value="Triple"/>
                  <w:listItem w:displayText="Suite (6 to 8 people)" w:value="Suite (6 to 8 people)"/>
                </w:dropDownList>
              </w:sdtPr>
              <w:sdtEndPr/>
              <w:sdtContent>
                <w:tc>
                  <w:tcPr>
                    <w:tcW w:w="2254" w:type="dxa"/>
                    <w:gridSpan w:val="2"/>
                    <w:tcBorders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FE72155" w14:textId="2BF9F6BB" w:rsidR="00B77F23" w:rsidRDefault="0016009B" w:rsidP="00B77F23">
                    <w:pPr>
                      <w:jc w:val="center"/>
                    </w:pPr>
                    <w:r>
                      <w:t>Triple</w:t>
                    </w:r>
                  </w:p>
                </w:tc>
              </w:sdtContent>
            </w:sdt>
            <w:sdt>
              <w:sdtPr>
                <w:alias w:val="Room Style"/>
                <w:tag w:val="Room Style"/>
                <w:id w:val="-1344235106"/>
                <w:placeholder>
                  <w:docPart w:val="976EFFC516AA442F94919F8F28A5DE56"/>
                </w:placeholder>
                <w:dropDownList>
                  <w:listItem w:value="Select a dorm room style."/>
                  <w:listItem w:displayText="Single" w:value="Single"/>
                  <w:listItem w:displayText="Double" w:value="Double"/>
                  <w:listItem w:displayText="Triple" w:value="Triple"/>
                  <w:listItem w:displayText="Suite (6 to 8 people)" w:value="Suite (6 to 8 people)"/>
                </w:dropDownList>
              </w:sdtPr>
              <w:sdtEndPr/>
              <w:sdtContent>
                <w:tc>
                  <w:tcPr>
                    <w:tcW w:w="2643" w:type="dxa"/>
                    <w:gridSpan w:val="3"/>
                    <w:tcBorders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0F6A6E6" w14:textId="247C77EF" w:rsidR="00B77F23" w:rsidRDefault="0016009B" w:rsidP="00B77F23">
                    <w:pPr>
                      <w:jc w:val="center"/>
                    </w:pPr>
                    <w:r>
                      <w:t>Suite (6 to 8 people)</w:t>
                    </w:r>
                  </w:p>
                </w:tc>
              </w:sdtContent>
            </w:sdt>
          </w:tr>
          <w:tr w:rsidR="00B77F23" w:rsidRPr="00475ED6" w14:paraId="79A47C24" w14:textId="77777777" w:rsidTr="0022297B">
            <w:trPr>
              <w:jc w:val="center"/>
            </w:trPr>
            <w:tc>
              <w:tcPr>
                <w:tcW w:w="9360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000000" w:themeFill="text1"/>
              </w:tcPr>
              <w:p w14:paraId="1732243A" w14:textId="77777777" w:rsidR="00B77F23" w:rsidRPr="00475ED6" w:rsidRDefault="00475ED6" w:rsidP="0011564E">
                <w:pPr>
                  <w:jc w:val="center"/>
                  <w:rPr>
                    <w:sz w:val="20"/>
                  </w:rPr>
                </w:pPr>
                <w:r w:rsidRPr="007B7E71">
                  <w:t>T</w:t>
                </w:r>
                <w:r w:rsidR="00B77F23" w:rsidRPr="007B7E71">
                  <w:t>ell us about you</w:t>
                </w:r>
                <w:r w:rsidRPr="007B7E71">
                  <w:t>rself.</w:t>
                </w:r>
              </w:p>
            </w:tc>
          </w:tr>
          <w:tr w:rsidR="0011564E" w:rsidRPr="00475ED6" w14:paraId="58138A87" w14:textId="77777777" w:rsidTr="0022297B">
            <w:trPr>
              <w:jc w:val="center"/>
            </w:trPr>
            <w:tc>
              <w:tcPr>
                <w:tcW w:w="656" w:type="dxa"/>
                <w:vMerge w:val="restart"/>
                <w:tcBorders>
                  <w:top w:val="single" w:sz="4" w:space="0" w:color="auto"/>
                </w:tcBorders>
                <w:shd w:val="clear" w:color="auto" w:fill="EFEFEF" w:themeFill="accent2" w:themeFillTint="33"/>
                <w:textDirection w:val="btLr"/>
                <w:vAlign w:val="center"/>
              </w:tcPr>
              <w:p w14:paraId="363B5E53" w14:textId="77777777" w:rsidR="0011564E" w:rsidRPr="00475ED6" w:rsidRDefault="0011564E" w:rsidP="005E5D3A">
                <w:pPr>
                  <w:ind w:left="113" w:right="113"/>
                  <w:jc w:val="center"/>
                  <w:rPr>
                    <w:sz w:val="20"/>
                  </w:rPr>
                </w:pPr>
                <w:r w:rsidRPr="00475ED6">
                  <w:rPr>
                    <w:sz w:val="32"/>
                  </w:rPr>
                  <w:t>Sleep</w:t>
                </w:r>
                <w:r>
                  <w:rPr>
                    <w:sz w:val="32"/>
                  </w:rPr>
                  <w:t xml:space="preserve"> Habits</w:t>
                </w:r>
              </w:p>
            </w:tc>
            <w:tc>
              <w:tcPr>
                <w:tcW w:w="3006" w:type="dxa"/>
                <w:gridSpan w:val="4"/>
                <w:tcBorders>
                  <w:top w:val="single" w:sz="4" w:space="0" w:color="auto"/>
                </w:tcBorders>
                <w:shd w:val="clear" w:color="auto" w:fill="EFEFEF" w:themeFill="accent2" w:themeFillTint="33"/>
              </w:tcPr>
              <w:p w14:paraId="1E9E69B3" w14:textId="77777777" w:rsidR="0011564E" w:rsidRPr="00475ED6" w:rsidRDefault="0011564E" w:rsidP="00396CD5">
                <w:pPr>
                  <w:rPr>
                    <w:sz w:val="20"/>
                  </w:rPr>
                </w:pPr>
                <w:r w:rsidRPr="001A0070">
                  <w:t xml:space="preserve">Select </w:t>
                </w:r>
                <w:r>
                  <w:t>all that apply</w:t>
                </w:r>
                <w:r w:rsidRPr="001A0070">
                  <w:t>.</w:t>
                </w:r>
              </w:p>
            </w:tc>
            <w:tc>
              <w:tcPr>
                <w:tcW w:w="666" w:type="dxa"/>
                <w:vMerge w:val="restart"/>
                <w:tcBorders>
                  <w:top w:val="single" w:sz="4" w:space="0" w:color="auto"/>
                </w:tcBorders>
                <w:shd w:val="clear" w:color="auto" w:fill="A5A5A5" w:themeFill="accent1" w:themeFillShade="BF"/>
                <w:textDirection w:val="btLr"/>
                <w:vAlign w:val="center"/>
              </w:tcPr>
              <w:p w14:paraId="3E49BFCF" w14:textId="77777777" w:rsidR="0011564E" w:rsidRPr="00475ED6" w:rsidRDefault="0011564E" w:rsidP="005E5D3A">
                <w:pPr>
                  <w:ind w:left="113" w:right="113"/>
                  <w:jc w:val="center"/>
                  <w:rPr>
                    <w:sz w:val="20"/>
                  </w:rPr>
                </w:pPr>
                <w:r w:rsidRPr="00057308">
                  <w:rPr>
                    <w:sz w:val="32"/>
                  </w:rPr>
                  <w:t>Neatness</w:t>
                </w:r>
              </w:p>
            </w:tc>
            <w:tc>
              <w:tcPr>
                <w:tcW w:w="5032" w:type="dxa"/>
                <w:gridSpan w:val="6"/>
                <w:tcBorders>
                  <w:top w:val="single" w:sz="4" w:space="0" w:color="auto"/>
                </w:tcBorders>
                <w:shd w:val="clear" w:color="auto" w:fill="A5A5A5" w:themeFill="accent1" w:themeFillShade="BF"/>
              </w:tcPr>
              <w:p w14:paraId="2E50427D" w14:textId="77777777" w:rsidR="0011564E" w:rsidRPr="00475ED6" w:rsidRDefault="0011564E" w:rsidP="00396CD5">
                <w:pPr>
                  <w:rPr>
                    <w:sz w:val="20"/>
                  </w:rPr>
                </w:pPr>
                <w:r w:rsidRPr="005E5D3A">
                  <w:t>How neat are you?</w:t>
                </w:r>
                <w:r>
                  <w:t xml:space="preserve"> Select only one.</w:t>
                </w:r>
              </w:p>
            </w:tc>
          </w:tr>
          <w:tr w:rsidR="0011564E" w14:paraId="0318AEEF" w14:textId="77777777" w:rsidTr="0022297B">
            <w:trPr>
              <w:cantSplit/>
              <w:trHeight w:val="720"/>
              <w:jc w:val="center"/>
            </w:trPr>
            <w:tc>
              <w:tcPr>
                <w:tcW w:w="656" w:type="dxa"/>
                <w:vMerge/>
                <w:shd w:val="clear" w:color="auto" w:fill="EFEFEF" w:themeFill="accent2" w:themeFillTint="33"/>
                <w:textDirection w:val="btLr"/>
                <w:vAlign w:val="center"/>
              </w:tcPr>
              <w:p w14:paraId="00B64413" w14:textId="77777777" w:rsidR="0011564E" w:rsidRDefault="0011564E" w:rsidP="001A0070">
                <w:pPr>
                  <w:ind w:left="113" w:right="113"/>
                </w:pPr>
              </w:p>
            </w:tc>
            <w:tc>
              <w:tcPr>
                <w:tcW w:w="2403" w:type="dxa"/>
                <w:gridSpan w:val="3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6B5E3702" w14:textId="77777777" w:rsidR="0011564E" w:rsidRDefault="0011564E" w:rsidP="005D760D">
                <w:r>
                  <w:t>Bed before 11 p</w:t>
                </w:r>
                <w:r w:rsidR="00951AAC">
                  <w:t>.</w:t>
                </w:r>
                <w:r>
                  <w:t>m</w:t>
                </w:r>
                <w:r w:rsidR="00951AAC">
                  <w:t>.</w:t>
                </w:r>
              </w:p>
            </w:tc>
            <w:sdt>
              <w:sdtPr>
                <w:id w:val="-1231622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tc>
                  <w:tcPr>
                    <w:tcW w:w="603" w:type="dxa"/>
                    <w:tcBorders>
                      <w:bottom w:val="single" w:sz="4" w:space="0" w:color="auto"/>
                    </w:tcBorders>
                    <w:shd w:val="clear" w:color="auto" w:fill="auto"/>
                    <w:vAlign w:val="center"/>
                  </w:tcPr>
                  <w:p w14:paraId="18714B14" w14:textId="0418254D" w:rsidR="0011564E" w:rsidRDefault="0016009B" w:rsidP="005E5D3A">
                    <w:pPr>
                      <w:jc w:val="center"/>
                    </w:pPr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p>
                </w:tc>
              </w:sdtContent>
            </w:sdt>
            <w:tc>
              <w:tcPr>
                <w:tcW w:w="666" w:type="dxa"/>
                <w:vMerge/>
                <w:shd w:val="clear" w:color="auto" w:fill="A5A5A5" w:themeFill="accent1" w:themeFillShade="BF"/>
                <w:textDirection w:val="btLr"/>
                <w:vAlign w:val="center"/>
              </w:tcPr>
              <w:p w14:paraId="4D5A0D51" w14:textId="77777777" w:rsidR="0011564E" w:rsidRDefault="0011564E" w:rsidP="001A0070">
                <w:pPr>
                  <w:ind w:left="113" w:right="113"/>
                </w:pPr>
              </w:p>
            </w:tc>
            <w:tc>
              <w:tcPr>
                <w:tcW w:w="4437" w:type="dxa"/>
                <w:gridSpan w:val="5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12BDA81B" w14:textId="77777777" w:rsidR="0011564E" w:rsidRDefault="0011564E" w:rsidP="0011564E">
                <w:r>
                  <w:t>Very neat</w:t>
                </w:r>
                <w:r>
                  <w:br/>
                </w:r>
                <w:r w:rsidRPr="0011564E">
                  <w:rPr>
                    <w:i/>
                    <w:sz w:val="18"/>
                  </w:rPr>
                  <w:t>You always make the bed and put away your clothes.</w:t>
                </w:r>
              </w:p>
            </w:tc>
            <w:sdt>
              <w:sdtPr>
                <w:id w:val="134273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tc>
                  <w:tcPr>
                    <w:tcW w:w="595" w:type="dxa"/>
                    <w:tcBorders>
                      <w:bottom w:val="single" w:sz="4" w:space="0" w:color="auto"/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p w14:paraId="10E6D8D2" w14:textId="77777777" w:rsidR="0011564E" w:rsidRDefault="00951AAC" w:rsidP="005E5D3A">
                    <w:pPr>
                      <w:jc w:val="center"/>
                    </w:pPr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p>
                </w:tc>
              </w:sdtContent>
            </w:sdt>
          </w:tr>
          <w:tr w:rsidR="0011564E" w14:paraId="1E81044F" w14:textId="77777777" w:rsidTr="0022297B">
            <w:trPr>
              <w:cantSplit/>
              <w:trHeight w:val="720"/>
              <w:jc w:val="center"/>
            </w:trPr>
            <w:tc>
              <w:tcPr>
                <w:tcW w:w="656" w:type="dxa"/>
                <w:vMerge/>
                <w:shd w:val="clear" w:color="auto" w:fill="EFEFEF" w:themeFill="accent2" w:themeFillTint="33"/>
              </w:tcPr>
              <w:p w14:paraId="64FBB49A" w14:textId="77777777" w:rsidR="0011564E" w:rsidRDefault="0011564E" w:rsidP="00DE5307"/>
            </w:tc>
            <w:tc>
              <w:tcPr>
                <w:tcW w:w="2403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274C777A" w14:textId="77777777" w:rsidR="0011564E" w:rsidRDefault="0011564E" w:rsidP="00DE5307">
                <w:r>
                  <w:t>Early riser</w:t>
                </w:r>
                <w:r>
                  <w:br/>
                </w:r>
                <w:r w:rsidR="00951AAC">
                  <w:rPr>
                    <w:i/>
                    <w:sz w:val="18"/>
                  </w:rPr>
                  <w:t>You are u</w:t>
                </w:r>
                <w:r w:rsidRPr="0011564E">
                  <w:rPr>
                    <w:i/>
                    <w:sz w:val="18"/>
                  </w:rPr>
                  <w:t>p by 6 a.m.</w:t>
                </w:r>
              </w:p>
            </w:tc>
            <w:tc>
              <w:tcPr>
                <w:tcW w:w="603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id w:val="2065065889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p w14:paraId="3B9053A5" w14:textId="30DE87D9" w:rsidR="0011564E" w:rsidRDefault="0016009B" w:rsidP="00DE5307">
                    <w:pPr>
                      <w:jc w:val="center"/>
                    </w:pPr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p>
                </w:sdtContent>
              </w:sdt>
            </w:tc>
            <w:tc>
              <w:tcPr>
                <w:tcW w:w="666" w:type="dxa"/>
                <w:vMerge/>
                <w:shd w:val="clear" w:color="auto" w:fill="A5A5A5" w:themeFill="accent1" w:themeFillShade="BF"/>
              </w:tcPr>
              <w:p w14:paraId="2AE5AFFE" w14:textId="77777777" w:rsidR="0011564E" w:rsidRDefault="0011564E" w:rsidP="00DE5307"/>
            </w:tc>
            <w:tc>
              <w:tcPr>
                <w:tcW w:w="4437" w:type="dxa"/>
                <w:gridSpan w:val="5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489D6EF3" w14:textId="77777777" w:rsidR="0011564E" w:rsidRDefault="0011564E" w:rsidP="0011564E">
                <w:r>
                  <w:t>Somewhat neat</w:t>
                </w:r>
                <w:r>
                  <w:br/>
                </w:r>
                <w:r w:rsidRPr="0011564E">
                  <w:rPr>
                    <w:i/>
                    <w:sz w:val="18"/>
                  </w:rPr>
                  <w:t>You don’t always make the bed; you usually put away your clothes.</w:t>
                </w:r>
              </w:p>
            </w:tc>
            <w:sdt>
              <w:sdtPr>
                <w:id w:val="1869490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tc>
                  <w:tcPr>
                    <w:tcW w:w="595" w:type="dxa"/>
                    <w:tcBorders>
                      <w:top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p w14:paraId="5AB64BA6" w14:textId="15E7D4F4" w:rsidR="0011564E" w:rsidRDefault="0016009B" w:rsidP="00DE5307">
                    <w:pPr>
                      <w:jc w:val="center"/>
                    </w:pPr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p>
                </w:tc>
              </w:sdtContent>
            </w:sdt>
          </w:tr>
          <w:tr w:rsidR="0011564E" w14:paraId="2493D677" w14:textId="77777777" w:rsidTr="0022297B">
            <w:trPr>
              <w:cantSplit/>
              <w:trHeight w:val="720"/>
              <w:jc w:val="center"/>
            </w:trPr>
            <w:tc>
              <w:tcPr>
                <w:tcW w:w="656" w:type="dxa"/>
                <w:vMerge/>
                <w:shd w:val="clear" w:color="auto" w:fill="EFEFEF" w:themeFill="accent2" w:themeFillTint="33"/>
              </w:tcPr>
              <w:p w14:paraId="568F1ED8" w14:textId="77777777" w:rsidR="0011564E" w:rsidRDefault="0011564E" w:rsidP="00DE5307"/>
            </w:tc>
            <w:tc>
              <w:tcPr>
                <w:tcW w:w="2403" w:type="dxa"/>
                <w:gridSpan w:val="3"/>
                <w:tcBorders>
                  <w:top w:val="single" w:sz="4" w:space="0" w:color="auto"/>
                </w:tcBorders>
                <w:shd w:val="clear" w:color="auto" w:fill="auto"/>
              </w:tcPr>
              <w:p w14:paraId="4B9F1DA2" w14:textId="77777777" w:rsidR="0011564E" w:rsidRDefault="0011564E" w:rsidP="00DE5307">
                <w:r>
                  <w:t>Late riser</w:t>
                </w:r>
              </w:p>
              <w:p w14:paraId="3240AF89" w14:textId="77777777" w:rsidR="0011564E" w:rsidRPr="0011564E" w:rsidRDefault="00951AAC" w:rsidP="00DE5307">
                <w:pPr>
                  <w:rPr>
                    <w:i/>
                  </w:rPr>
                </w:pPr>
                <w:r>
                  <w:rPr>
                    <w:i/>
                    <w:sz w:val="18"/>
                  </w:rPr>
                  <w:t>You do</w:t>
                </w:r>
                <w:r w:rsidR="0011564E" w:rsidRPr="0011564E">
                  <w:rPr>
                    <w:i/>
                    <w:sz w:val="18"/>
                  </w:rPr>
                  <w:t>n’t get up until 11 a.m. or later</w:t>
                </w:r>
                <w:r w:rsidR="0011564E">
                  <w:rPr>
                    <w:i/>
                    <w:sz w:val="18"/>
                  </w:rPr>
                  <w:t>.</w:t>
                </w:r>
              </w:p>
            </w:tc>
            <w:sdt>
              <w:sdtPr>
                <w:id w:val="-27656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tc>
                  <w:tcPr>
                    <w:tcW w:w="603" w:type="dxa"/>
                    <w:tcBorders>
                      <w:top w:val="single" w:sz="4" w:space="0" w:color="auto"/>
                    </w:tcBorders>
                    <w:shd w:val="clear" w:color="auto" w:fill="auto"/>
                    <w:vAlign w:val="center"/>
                  </w:tcPr>
                  <w:p w14:paraId="769AF2E2" w14:textId="77777777" w:rsidR="0011564E" w:rsidRDefault="00951AAC" w:rsidP="00DE5307">
                    <w:pPr>
                      <w:jc w:val="center"/>
                    </w:pPr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p>
                </w:tc>
              </w:sdtContent>
            </w:sdt>
            <w:tc>
              <w:tcPr>
                <w:tcW w:w="666" w:type="dxa"/>
                <w:vMerge/>
                <w:shd w:val="clear" w:color="auto" w:fill="A5A5A5" w:themeFill="accent1" w:themeFillShade="BF"/>
              </w:tcPr>
              <w:p w14:paraId="3164B952" w14:textId="77777777" w:rsidR="0011564E" w:rsidRDefault="0011564E" w:rsidP="00DE5307"/>
            </w:tc>
            <w:tc>
              <w:tcPr>
                <w:tcW w:w="4437" w:type="dxa"/>
                <w:gridSpan w:val="5"/>
                <w:tcBorders>
                  <w:top w:val="single" w:sz="4" w:space="0" w:color="auto"/>
                </w:tcBorders>
                <w:shd w:val="clear" w:color="auto" w:fill="auto"/>
                <w:vAlign w:val="center"/>
              </w:tcPr>
              <w:p w14:paraId="002643F4" w14:textId="77777777" w:rsidR="0011564E" w:rsidRDefault="0011564E" w:rsidP="0011564E">
                <w:r>
                  <w:t>Not neat</w:t>
                </w:r>
                <w:r>
                  <w:br/>
                </w:r>
                <w:r w:rsidRPr="0011564E">
                  <w:rPr>
                    <w:i/>
                    <w:sz w:val="18"/>
                  </w:rPr>
                  <w:t>You never make the bed; you hardly ever put away your clothes.</w:t>
                </w:r>
              </w:p>
            </w:tc>
            <w:sdt>
              <w:sdtPr>
                <w:id w:val="65388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tc>
                  <w:tcPr>
                    <w:tcW w:w="595" w:type="dxa"/>
                    <w:tcBorders>
                      <w:top w:val="single" w:sz="4" w:space="0" w:color="auto"/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p w14:paraId="57098DDA" w14:textId="77777777" w:rsidR="0011564E" w:rsidRDefault="0011564E" w:rsidP="00DE5307">
                    <w:pPr>
                      <w:jc w:val="center"/>
                    </w:pPr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p>
                </w:tc>
              </w:sdtContent>
            </w:sdt>
          </w:tr>
          <w:tr w:rsidR="00DE5307" w14:paraId="6EEF86E2" w14:textId="77777777" w:rsidTr="0022297B">
            <w:trPr>
              <w:cantSplit/>
              <w:trHeight w:val="20"/>
              <w:jc w:val="center"/>
            </w:trPr>
            <w:tc>
              <w:tcPr>
                <w:tcW w:w="3662" w:type="dxa"/>
                <w:gridSpan w:val="5"/>
                <w:shd w:val="clear" w:color="auto" w:fill="EFEFEF" w:themeFill="accent2" w:themeFillTint="33"/>
              </w:tcPr>
              <w:p w14:paraId="5697552B" w14:textId="77777777" w:rsidR="00DE5307" w:rsidRDefault="00DE5307" w:rsidP="00DE5307"/>
            </w:tc>
            <w:tc>
              <w:tcPr>
                <w:tcW w:w="5698" w:type="dxa"/>
                <w:gridSpan w:val="7"/>
                <w:shd w:val="clear" w:color="auto" w:fill="A5A5A5" w:themeFill="accent1" w:themeFillShade="BF"/>
              </w:tcPr>
              <w:p w14:paraId="06AB2678" w14:textId="16A3B601" w:rsidR="00DE5307" w:rsidRDefault="005823D9" w:rsidP="00DE5307"/>
            </w:tc>
          </w:tr>
        </w:tbl>
      </w:sdtContent>
    </w:sdt>
    <w:p w14:paraId="76167C44" w14:textId="77777777" w:rsidR="00B607F5" w:rsidRDefault="00B607F5"/>
    <w:sectPr w:rsidR="00B60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9B"/>
    <w:rsid w:val="00045BA8"/>
    <w:rsid w:val="000560FC"/>
    <w:rsid w:val="00057308"/>
    <w:rsid w:val="000801AE"/>
    <w:rsid w:val="0008731B"/>
    <w:rsid w:val="001002A7"/>
    <w:rsid w:val="0011564E"/>
    <w:rsid w:val="0016009B"/>
    <w:rsid w:val="00183E07"/>
    <w:rsid w:val="001A0070"/>
    <w:rsid w:val="001A40E3"/>
    <w:rsid w:val="001E1A29"/>
    <w:rsid w:val="0022297B"/>
    <w:rsid w:val="00281178"/>
    <w:rsid w:val="002949B8"/>
    <w:rsid w:val="002B2F7C"/>
    <w:rsid w:val="00371218"/>
    <w:rsid w:val="003766CE"/>
    <w:rsid w:val="00396CD5"/>
    <w:rsid w:val="00475ED6"/>
    <w:rsid w:val="00517AC7"/>
    <w:rsid w:val="00527B7E"/>
    <w:rsid w:val="0053495D"/>
    <w:rsid w:val="005823D9"/>
    <w:rsid w:val="005D760D"/>
    <w:rsid w:val="005E5D3A"/>
    <w:rsid w:val="00626827"/>
    <w:rsid w:val="00663794"/>
    <w:rsid w:val="006953B8"/>
    <w:rsid w:val="006C2576"/>
    <w:rsid w:val="00763DEC"/>
    <w:rsid w:val="007A5664"/>
    <w:rsid w:val="007B7E12"/>
    <w:rsid w:val="007B7E71"/>
    <w:rsid w:val="00817900"/>
    <w:rsid w:val="008D4C94"/>
    <w:rsid w:val="008F0E99"/>
    <w:rsid w:val="00951AAC"/>
    <w:rsid w:val="00951E2B"/>
    <w:rsid w:val="00990636"/>
    <w:rsid w:val="00995AE6"/>
    <w:rsid w:val="009A48AD"/>
    <w:rsid w:val="00A71D4D"/>
    <w:rsid w:val="00AA608B"/>
    <w:rsid w:val="00AF39FB"/>
    <w:rsid w:val="00B607F5"/>
    <w:rsid w:val="00B77F23"/>
    <w:rsid w:val="00BA01B4"/>
    <w:rsid w:val="00C12091"/>
    <w:rsid w:val="00C52727"/>
    <w:rsid w:val="00D60D38"/>
    <w:rsid w:val="00D730F0"/>
    <w:rsid w:val="00DA342B"/>
    <w:rsid w:val="00DE5307"/>
    <w:rsid w:val="00DF6429"/>
    <w:rsid w:val="00EC5669"/>
    <w:rsid w:val="00EE7210"/>
    <w:rsid w:val="00F03382"/>
    <w:rsid w:val="00F72D01"/>
    <w:rsid w:val="00FB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A776"/>
  <w15:chartTrackingRefBased/>
  <w15:docId w15:val="{80B7D6BC-04D8-4D0C-AE8E-F23CA7A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stone">
    <w:name w:val="Capstone"/>
    <w:basedOn w:val="Normal"/>
    <w:link w:val="CapstoneChar"/>
    <w:qFormat/>
    <w:rsid w:val="00F72D01"/>
    <w:pPr>
      <w:pageBreakBefore/>
      <w:shd w:val="clear" w:color="auto" w:fill="E5DFEC"/>
      <w:autoSpaceDE w:val="0"/>
      <w:autoSpaceDN w:val="0"/>
      <w:adjustRightInd w:val="0"/>
      <w:spacing w:after="0" w:line="480" w:lineRule="auto"/>
      <w:outlineLvl w:val="0"/>
    </w:pPr>
    <w:rPr>
      <w:rFonts w:eastAsia="Times New Roman" w:cs="Calibri"/>
      <w:b/>
      <w:color w:val="808080"/>
      <w:sz w:val="28"/>
      <w:szCs w:val="24"/>
    </w:rPr>
  </w:style>
  <w:style w:type="character" w:customStyle="1" w:styleId="CapstoneChar">
    <w:name w:val="Capstone Char"/>
    <w:link w:val="Capstone"/>
    <w:rsid w:val="00F72D01"/>
    <w:rPr>
      <w:rFonts w:eastAsia="Times New Roman" w:cs="Calibri"/>
      <w:b/>
      <w:color w:val="808080"/>
      <w:sz w:val="28"/>
      <w:szCs w:val="24"/>
      <w:shd w:val="clear" w:color="auto" w:fill="E5DFEC"/>
    </w:rPr>
  </w:style>
  <w:style w:type="table" w:styleId="TableGrid">
    <w:name w:val="Table Grid"/>
    <w:basedOn w:val="TableNormal"/>
    <w:uiPriority w:val="39"/>
    <w:rsid w:val="008D4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75ED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9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9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9\02_TE1\9780357026182_NP_Word_Mod09_Solutions\Word9\Case1\NP_WD_9_D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2FD6A2B2B6E4B79A28F40E719A11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71136-C66F-4A83-96BE-4DF35B11D7B4}"/>
      </w:docPartPr>
      <w:docPartBody>
        <w:p w:rsidR="00B77F3D" w:rsidRDefault="008109B5">
          <w:pPr>
            <w:pStyle w:val="02FD6A2B2B6E4B79A28F40E719A11F71"/>
          </w:pPr>
          <w:r>
            <w:rPr>
              <w:rStyle w:val="PlaceholderText"/>
            </w:rPr>
            <w:t>Enter your name</w:t>
          </w:r>
          <w:r w:rsidRPr="00775FFC">
            <w:rPr>
              <w:rStyle w:val="PlaceholderText"/>
            </w:rPr>
            <w:t>.</w:t>
          </w:r>
        </w:p>
      </w:docPartBody>
    </w:docPart>
    <w:docPart>
      <w:docPartPr>
        <w:name w:val="8E792C5C6FAE420BAF4F0558C5558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F818D-917B-4991-B7AA-18BBAA23096B}"/>
      </w:docPartPr>
      <w:docPartBody>
        <w:p w:rsidR="00B77F3D" w:rsidRDefault="008109B5">
          <w:pPr>
            <w:pStyle w:val="8E792C5C6FAE420BAF4F0558C555861E"/>
          </w:pPr>
          <w:r>
            <w:rPr>
              <w:rStyle w:val="PlaceholderText"/>
            </w:rPr>
            <w:t>E</w:t>
          </w:r>
          <w:r w:rsidRPr="00775FFC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 number</w:t>
          </w:r>
          <w:r w:rsidRPr="00775FFC">
            <w:rPr>
              <w:rStyle w:val="PlaceholderText"/>
            </w:rPr>
            <w:t>.</w:t>
          </w:r>
        </w:p>
      </w:docPartBody>
    </w:docPart>
    <w:docPart>
      <w:docPartPr>
        <w:name w:val="3FBFD4ECBD074036BDA0D063F19D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678F1-CF39-4B27-9A2E-E62CEDB00C9E}"/>
      </w:docPartPr>
      <w:docPartBody>
        <w:p w:rsidR="00B77F3D" w:rsidRDefault="008109B5">
          <w:pPr>
            <w:pStyle w:val="3FBFD4ECBD074036BDA0D063F19D8333"/>
          </w:pPr>
          <w:r>
            <w:rPr>
              <w:rStyle w:val="PlaceholderText"/>
            </w:rPr>
            <w:t>Click arrow</w:t>
          </w:r>
          <w:r w:rsidRPr="00775FFC">
            <w:rPr>
              <w:rStyle w:val="PlaceholderText"/>
            </w:rPr>
            <w:t>.</w:t>
          </w:r>
        </w:p>
      </w:docPartBody>
    </w:docPart>
    <w:docPart>
      <w:docPartPr>
        <w:name w:val="1DA7CA4ECA644AD4A2FD1350B74A4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DDC3F-D4A5-49F4-8EAE-F3895ADA0B61}"/>
      </w:docPartPr>
      <w:docPartBody>
        <w:p w:rsidR="00B77F3D" w:rsidRDefault="008109B5">
          <w:pPr>
            <w:pStyle w:val="1DA7CA4ECA644AD4A2FD1350B74A44E8"/>
          </w:pPr>
          <w:r>
            <w:rPr>
              <w:rStyle w:val="PlaceholderText"/>
            </w:rPr>
            <w:t>Click arrow</w:t>
          </w:r>
          <w:r w:rsidRPr="00775FFC">
            <w:rPr>
              <w:rStyle w:val="PlaceholderText"/>
            </w:rPr>
            <w:t>.</w:t>
          </w:r>
        </w:p>
      </w:docPartBody>
    </w:docPart>
    <w:docPart>
      <w:docPartPr>
        <w:name w:val="EC27D534BB304A8E94A1B75A0C7AC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C1EFD-68E0-4F22-B134-0C480F6D8548}"/>
      </w:docPartPr>
      <w:docPartBody>
        <w:p w:rsidR="00B77F3D" w:rsidRDefault="008109B5">
          <w:pPr>
            <w:pStyle w:val="EC27D534BB304A8E94A1B75A0C7AC6A9"/>
          </w:pPr>
          <w:r>
            <w:rPr>
              <w:rStyle w:val="PlaceholderText"/>
            </w:rPr>
            <w:t>Click arrow</w:t>
          </w:r>
          <w:r w:rsidRPr="00775FFC">
            <w:rPr>
              <w:rStyle w:val="PlaceholderText"/>
            </w:rPr>
            <w:t>.</w:t>
          </w:r>
        </w:p>
      </w:docPartBody>
    </w:docPart>
    <w:docPart>
      <w:docPartPr>
        <w:name w:val="976EFFC516AA442F94919F8F28A5D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8AE4F-6E02-4048-BFC8-1069FD24D649}"/>
      </w:docPartPr>
      <w:docPartBody>
        <w:p w:rsidR="00B77F3D" w:rsidRDefault="008109B5">
          <w:pPr>
            <w:pStyle w:val="976EFFC516AA442F94919F8F28A5DE56"/>
          </w:pPr>
          <w:r>
            <w:rPr>
              <w:rStyle w:val="PlaceholderText"/>
            </w:rPr>
            <w:t>Click arrow</w:t>
          </w:r>
          <w:r w:rsidRPr="00775FFC">
            <w:rPr>
              <w:rStyle w:val="PlaceholderText"/>
            </w:rPr>
            <w:t>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BA8AD-C0D2-4AC6-9F82-1B1E169E31FE}"/>
      </w:docPartPr>
      <w:docPartBody>
        <w:p w:rsidR="00E543DD" w:rsidRDefault="00E04C75">
          <w:r w:rsidRPr="00F654C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B5"/>
    <w:rsid w:val="003401B0"/>
    <w:rsid w:val="00494B7F"/>
    <w:rsid w:val="00603CFC"/>
    <w:rsid w:val="008109B5"/>
    <w:rsid w:val="00B77F3D"/>
    <w:rsid w:val="00E04C75"/>
    <w:rsid w:val="00E5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4C75"/>
    <w:rPr>
      <w:color w:val="808080"/>
    </w:rPr>
  </w:style>
  <w:style w:type="paragraph" w:customStyle="1" w:styleId="02FD6A2B2B6E4B79A28F40E719A11F71">
    <w:name w:val="02FD6A2B2B6E4B79A28F40E719A11F71"/>
  </w:style>
  <w:style w:type="paragraph" w:customStyle="1" w:styleId="8E792C5C6FAE420BAF4F0558C555861E">
    <w:name w:val="8E792C5C6FAE420BAF4F0558C555861E"/>
  </w:style>
  <w:style w:type="paragraph" w:customStyle="1" w:styleId="3FBFD4ECBD074036BDA0D063F19D8333">
    <w:name w:val="3FBFD4ECBD074036BDA0D063F19D8333"/>
  </w:style>
  <w:style w:type="paragraph" w:customStyle="1" w:styleId="1DA7CA4ECA644AD4A2FD1350B74A44E8">
    <w:name w:val="1DA7CA4ECA644AD4A2FD1350B74A44E8"/>
  </w:style>
  <w:style w:type="paragraph" w:customStyle="1" w:styleId="EC27D534BB304A8E94A1B75A0C7AC6A9">
    <w:name w:val="EC27D534BB304A8E94A1B75A0C7AC6A9"/>
  </w:style>
  <w:style w:type="paragraph" w:customStyle="1" w:styleId="976EFFC516AA442F94919F8F28A5DE56">
    <w:name w:val="976EFFC516AA442F94919F8F28A5DE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Facet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">
      <a:majorFont>
        <a:latin typeface="Copperplate Gothic Bold"/>
        <a:ea typeface=""/>
        <a:cs typeface=""/>
      </a:majorFont>
      <a:minorFont>
        <a:latin typeface="Trebuchet MS"/>
        <a:ea typeface=""/>
        <a:cs typeface="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NP_WD_9_Dorm.dotx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2021-10-03T22:06:00Z</dcterms:created>
  <dcterms:modified xsi:type="dcterms:W3CDTF">2021-10-03T22:06:00Z</dcterms:modified>
</cp:coreProperties>
</file>