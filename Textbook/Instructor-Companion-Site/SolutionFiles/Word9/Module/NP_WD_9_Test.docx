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985"/>
        <w:gridCol w:w="1607"/>
        <w:gridCol w:w="195"/>
        <w:gridCol w:w="505"/>
        <w:gridCol w:w="1315"/>
        <w:gridCol w:w="1018"/>
        <w:gridCol w:w="1521"/>
        <w:gridCol w:w="284"/>
        <w:gridCol w:w="221"/>
        <w:gridCol w:w="907"/>
        <w:gridCol w:w="797"/>
      </w:tblGrid>
      <w:tr w:rsidR="00B323EC" w:rsidRPr="0067155E" w14:paraId="55A4C423" w14:textId="77777777" w:rsidTr="00E3052D">
        <w:tc>
          <w:tcPr>
            <w:tcW w:w="526" w:type="pct"/>
            <w:vMerge w:val="restart"/>
            <w:tcBorders>
              <w:top w:val="nil"/>
              <w:left w:val="nil"/>
              <w:bottom w:val="nil"/>
            </w:tcBorders>
            <w:shd w:val="clear" w:color="auto" w:fill="5AA2AE" w:themeFill="accent5"/>
            <w:textDirection w:val="btLr"/>
            <w:vAlign w:val="center"/>
          </w:tcPr>
          <w:p w14:paraId="4F369273" w14:textId="77777777" w:rsidR="00B323EC" w:rsidRPr="00C526B1" w:rsidRDefault="00B323EC" w:rsidP="003E3C6C">
            <w:pPr>
              <w:ind w:left="113" w:right="113"/>
              <w:jc w:val="center"/>
              <w:rPr>
                <w:smallCaps/>
                <w:sz w:val="44"/>
                <w:szCs w:val="44"/>
              </w:rPr>
            </w:pPr>
            <w:r w:rsidRPr="00C526B1">
              <w:rPr>
                <w:smallCaps/>
                <w:sz w:val="44"/>
                <w:szCs w:val="44"/>
              </w:rPr>
              <w:t>SS Mississippi Star</w:t>
            </w:r>
          </w:p>
        </w:tc>
        <w:tc>
          <w:tcPr>
            <w:tcW w:w="4474" w:type="pct"/>
            <w:gridSpan w:val="10"/>
          </w:tcPr>
          <w:p w14:paraId="7B9D1E6A" w14:textId="77777777" w:rsidR="00B323EC" w:rsidRPr="00C526B1" w:rsidRDefault="00B323EC" w:rsidP="003E3C6C">
            <w:pPr>
              <w:jc w:val="center"/>
              <w:rPr>
                <w:sz w:val="56"/>
                <w:szCs w:val="56"/>
              </w:rPr>
            </w:pPr>
            <w:r w:rsidRPr="00C526B1">
              <w:rPr>
                <w:color w:val="417A84" w:themeColor="accent5" w:themeShade="BF"/>
                <w:sz w:val="56"/>
                <w:szCs w:val="56"/>
              </w:rPr>
              <w:t>On Board Pottery</w:t>
            </w:r>
          </w:p>
        </w:tc>
      </w:tr>
      <w:tr w:rsidR="00B323EC" w:rsidRPr="0067155E" w14:paraId="4CA2B42E" w14:textId="77777777" w:rsidTr="00E3052D">
        <w:trPr>
          <w:trHeight w:val="422"/>
        </w:trPr>
        <w:tc>
          <w:tcPr>
            <w:tcW w:w="526" w:type="pct"/>
            <w:vMerge/>
            <w:tcBorders>
              <w:left w:val="nil"/>
              <w:bottom w:val="nil"/>
            </w:tcBorders>
            <w:shd w:val="clear" w:color="auto" w:fill="5AA2AE" w:themeFill="accent5"/>
          </w:tcPr>
          <w:p w14:paraId="2D0567D4" w14:textId="77777777" w:rsidR="00B323EC" w:rsidRPr="0067155E" w:rsidRDefault="00B323EC" w:rsidP="0067155E"/>
        </w:tc>
        <w:tc>
          <w:tcPr>
            <w:tcW w:w="3293" w:type="pct"/>
            <w:gridSpan w:val="6"/>
            <w:shd w:val="clear" w:color="auto" w:fill="BCD9DE" w:themeFill="accent5" w:themeFillTint="66"/>
            <w:vAlign w:val="center"/>
          </w:tcPr>
          <w:p w14:paraId="436D062F" w14:textId="77777777" w:rsidR="00B323EC" w:rsidRPr="00C526B1" w:rsidRDefault="00B323EC" w:rsidP="003E3C6C">
            <w:pPr>
              <w:jc w:val="center"/>
              <w:rPr>
                <w:b/>
                <w:sz w:val="24"/>
              </w:rPr>
            </w:pPr>
            <w:r w:rsidRPr="00C526B1">
              <w:rPr>
                <w:b/>
                <w:sz w:val="24"/>
              </w:rPr>
              <w:t>Passenger Contact Details</w:t>
            </w:r>
          </w:p>
        </w:tc>
        <w:tc>
          <w:tcPr>
            <w:tcW w:w="1181" w:type="pct"/>
            <w:gridSpan w:val="4"/>
            <w:shd w:val="clear" w:color="auto" w:fill="BCD9DE" w:themeFill="accent5" w:themeFillTint="66"/>
            <w:vAlign w:val="center"/>
          </w:tcPr>
          <w:p w14:paraId="48930E91" w14:textId="77777777" w:rsidR="00B323EC" w:rsidRPr="00C526B1" w:rsidRDefault="00B323EC" w:rsidP="003E3C6C">
            <w:pPr>
              <w:jc w:val="center"/>
              <w:rPr>
                <w:b/>
                <w:sz w:val="24"/>
              </w:rPr>
            </w:pPr>
            <w:r w:rsidRPr="00C526B1">
              <w:rPr>
                <w:b/>
                <w:sz w:val="24"/>
              </w:rPr>
              <w:t>Options</w:t>
            </w:r>
          </w:p>
        </w:tc>
      </w:tr>
      <w:tr w:rsidR="007765DB" w:rsidRPr="0067155E" w14:paraId="0C902CF5" w14:textId="77777777" w:rsidTr="00E3052D">
        <w:tc>
          <w:tcPr>
            <w:tcW w:w="526" w:type="pct"/>
            <w:vMerge/>
            <w:tcBorders>
              <w:left w:val="nil"/>
              <w:bottom w:val="nil"/>
            </w:tcBorders>
            <w:shd w:val="clear" w:color="auto" w:fill="5AA2AE" w:themeFill="accent5"/>
          </w:tcPr>
          <w:p w14:paraId="18E72AF2" w14:textId="77777777" w:rsidR="00B323EC" w:rsidRPr="0067155E" w:rsidRDefault="00B323EC" w:rsidP="0067155E"/>
        </w:tc>
        <w:tc>
          <w:tcPr>
            <w:tcW w:w="859" w:type="pct"/>
            <w:tcBorders>
              <w:right w:val="nil"/>
            </w:tcBorders>
          </w:tcPr>
          <w:p w14:paraId="77673E68" w14:textId="77777777" w:rsidR="00B323EC" w:rsidRPr="0067155E" w:rsidRDefault="00B323EC" w:rsidP="0067155E">
            <w:r w:rsidRPr="0067155E">
              <w:t>Name:</w:t>
            </w:r>
          </w:p>
        </w:tc>
        <w:sdt>
          <w:sdtPr>
            <w:rPr>
              <w:rStyle w:val="Strong"/>
            </w:rPr>
            <w:alias w:val="Passenger Name"/>
            <w:tag w:val="Passenger Name"/>
            <w:id w:val="931557090"/>
            <w:lock w:val="sdtLocked"/>
            <w:placeholder>
              <w:docPart w:val="32E71EF8DBAB4A90A5EEC7CFD8BFF9F0"/>
            </w:placeholder>
            <w:text/>
          </w:sdtPr>
          <w:sdtEndPr>
            <w:rPr>
              <w:rStyle w:val="DefaultParagraphFont"/>
              <w:b w:val="0"/>
              <w:bCs w:val="0"/>
            </w:rPr>
          </w:sdtEndPr>
          <w:sdtContent>
            <w:tc>
              <w:tcPr>
                <w:tcW w:w="2434" w:type="pct"/>
                <w:gridSpan w:val="5"/>
                <w:tcBorders>
                  <w:left w:val="nil"/>
                </w:tcBorders>
              </w:tcPr>
              <w:p w14:paraId="4ED21A56" w14:textId="77777777" w:rsidR="00B323EC" w:rsidRPr="0067155E" w:rsidRDefault="00C71023" w:rsidP="0067155E">
                <w:r>
                  <w:rPr>
                    <w:rStyle w:val="Strong"/>
                  </w:rPr>
                  <w:t>Your Name</w:t>
                </w:r>
              </w:p>
            </w:tc>
          </w:sdtContent>
        </w:sdt>
        <w:sdt>
          <w:sdtPr>
            <w:alias w:val="Pick Up"/>
            <w:tag w:val="Pick Up"/>
            <w:id w:val="-970288687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70" w:type="pct"/>
                <w:gridSpan w:val="2"/>
                <w:tcBorders>
                  <w:right w:val="nil"/>
                </w:tcBorders>
                <w:vAlign w:val="center"/>
              </w:tcPr>
              <w:p w14:paraId="6D492723" w14:textId="77777777" w:rsidR="00B323EC" w:rsidRPr="0067155E" w:rsidRDefault="001F4E1E" w:rsidP="003E3C6C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911" w:type="pct"/>
            <w:gridSpan w:val="2"/>
            <w:tcBorders>
              <w:left w:val="nil"/>
            </w:tcBorders>
            <w:vAlign w:val="center"/>
          </w:tcPr>
          <w:p w14:paraId="2A6F5803" w14:textId="77777777" w:rsidR="00B323EC" w:rsidRPr="0067155E" w:rsidRDefault="00B323EC" w:rsidP="003E3C6C">
            <w:r w:rsidRPr="0067155E">
              <w:t>Pick up</w:t>
            </w:r>
          </w:p>
        </w:tc>
      </w:tr>
      <w:tr w:rsidR="007765DB" w:rsidRPr="0067155E" w14:paraId="3BA0F210" w14:textId="77777777" w:rsidTr="00E3052D">
        <w:tc>
          <w:tcPr>
            <w:tcW w:w="526" w:type="pct"/>
            <w:vMerge/>
            <w:tcBorders>
              <w:left w:val="nil"/>
              <w:bottom w:val="nil"/>
            </w:tcBorders>
            <w:shd w:val="clear" w:color="auto" w:fill="5AA2AE" w:themeFill="accent5"/>
          </w:tcPr>
          <w:p w14:paraId="12195985" w14:textId="77777777" w:rsidR="00B323EC" w:rsidRPr="0067155E" w:rsidRDefault="00B323EC" w:rsidP="0067155E"/>
        </w:tc>
        <w:tc>
          <w:tcPr>
            <w:tcW w:w="859" w:type="pct"/>
            <w:tcBorders>
              <w:right w:val="nil"/>
            </w:tcBorders>
          </w:tcPr>
          <w:p w14:paraId="718C04BA" w14:textId="77777777" w:rsidR="00B323EC" w:rsidRPr="0067155E" w:rsidRDefault="00B323EC" w:rsidP="0067155E">
            <w:r w:rsidRPr="0067155E">
              <w:t>Address:</w:t>
            </w:r>
          </w:p>
        </w:tc>
        <w:sdt>
          <w:sdtPr>
            <w:alias w:val="Passenger Address"/>
            <w:tag w:val="Passenger Address"/>
            <w:id w:val="-118688881"/>
            <w:lock w:val="sdtLocked"/>
            <w:placeholder>
              <w:docPart w:val="27CBE22813F8418DA2C3578E0FB10C20"/>
            </w:placeholder>
            <w:text/>
          </w:sdtPr>
          <w:sdtEndPr/>
          <w:sdtContent>
            <w:tc>
              <w:tcPr>
                <w:tcW w:w="2434" w:type="pct"/>
                <w:gridSpan w:val="5"/>
                <w:tcBorders>
                  <w:left w:val="nil"/>
                </w:tcBorders>
              </w:tcPr>
              <w:p w14:paraId="239E435E" w14:textId="77777777" w:rsidR="00B323EC" w:rsidRPr="0067155E" w:rsidRDefault="00C71023" w:rsidP="0067155E">
                <w:r>
                  <w:t>123 Main St., Natchez, MS 39120</w:t>
                </w:r>
              </w:p>
            </w:tc>
          </w:sdtContent>
        </w:sdt>
        <w:sdt>
          <w:sdtPr>
            <w:alias w:val="Deliver"/>
            <w:tag w:val="Deliver"/>
            <w:id w:val="1484430421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70" w:type="pct"/>
                <w:gridSpan w:val="2"/>
                <w:tcBorders>
                  <w:right w:val="nil"/>
                </w:tcBorders>
                <w:vAlign w:val="center"/>
              </w:tcPr>
              <w:p w14:paraId="098B20ED" w14:textId="77777777" w:rsidR="00B323EC" w:rsidRPr="0067155E" w:rsidRDefault="00CC5F9B" w:rsidP="003E3C6C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911" w:type="pct"/>
            <w:gridSpan w:val="2"/>
            <w:tcBorders>
              <w:left w:val="nil"/>
            </w:tcBorders>
            <w:vAlign w:val="center"/>
          </w:tcPr>
          <w:p w14:paraId="397AEB48" w14:textId="77777777" w:rsidR="00B323EC" w:rsidRPr="0067155E" w:rsidRDefault="00B323EC" w:rsidP="003E3C6C">
            <w:r w:rsidRPr="0067155E">
              <w:t>Deliver to cabin</w:t>
            </w:r>
          </w:p>
        </w:tc>
      </w:tr>
      <w:tr w:rsidR="007765DB" w:rsidRPr="0067155E" w14:paraId="6B24E03D" w14:textId="77777777" w:rsidTr="00E3052D">
        <w:tc>
          <w:tcPr>
            <w:tcW w:w="526" w:type="pct"/>
            <w:vMerge/>
            <w:tcBorders>
              <w:left w:val="nil"/>
              <w:bottom w:val="nil"/>
            </w:tcBorders>
            <w:shd w:val="clear" w:color="auto" w:fill="5AA2AE" w:themeFill="accent5"/>
          </w:tcPr>
          <w:p w14:paraId="28731F8A" w14:textId="77777777" w:rsidR="00B323EC" w:rsidRPr="0067155E" w:rsidRDefault="00B323EC" w:rsidP="0067155E"/>
        </w:tc>
        <w:tc>
          <w:tcPr>
            <w:tcW w:w="859" w:type="pct"/>
            <w:tcBorders>
              <w:bottom w:val="single" w:sz="24" w:space="0" w:color="auto"/>
              <w:right w:val="nil"/>
            </w:tcBorders>
          </w:tcPr>
          <w:p w14:paraId="638DAECC" w14:textId="77777777" w:rsidR="00B323EC" w:rsidRPr="0067155E" w:rsidRDefault="00B323EC" w:rsidP="0067155E">
            <w:r w:rsidRPr="0067155E">
              <w:t>Cabin number:</w:t>
            </w:r>
          </w:p>
        </w:tc>
        <w:sdt>
          <w:sdtPr>
            <w:alias w:val="Cabin Number"/>
            <w:tag w:val="Passenger Address"/>
            <w:id w:val="-271551682"/>
            <w:lock w:val="sdtLocked"/>
            <w:placeholder>
              <w:docPart w:val="02BA69CA26FF4A00927FF8C6B77519A1"/>
            </w:placeholder>
            <w:text/>
          </w:sdtPr>
          <w:sdtEndPr/>
          <w:sdtContent>
            <w:tc>
              <w:tcPr>
                <w:tcW w:w="2434" w:type="pct"/>
                <w:gridSpan w:val="5"/>
                <w:tcBorders>
                  <w:left w:val="nil"/>
                  <w:bottom w:val="single" w:sz="24" w:space="0" w:color="auto"/>
                </w:tcBorders>
              </w:tcPr>
              <w:p w14:paraId="4D77B4C1" w14:textId="77777777" w:rsidR="00B323EC" w:rsidRPr="0067155E" w:rsidRDefault="00C71023" w:rsidP="0067155E">
                <w:r>
                  <w:t>401</w:t>
                </w:r>
              </w:p>
            </w:tc>
          </w:sdtContent>
        </w:sdt>
        <w:sdt>
          <w:sdtPr>
            <w:alias w:val="Ship"/>
            <w:tag w:val="Ship"/>
            <w:id w:val="2927192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70" w:type="pct"/>
                <w:gridSpan w:val="2"/>
                <w:tcBorders>
                  <w:bottom w:val="single" w:sz="24" w:space="0" w:color="auto"/>
                  <w:right w:val="nil"/>
                </w:tcBorders>
                <w:vAlign w:val="center"/>
              </w:tcPr>
              <w:p w14:paraId="045E387E" w14:textId="77777777" w:rsidR="00B323EC" w:rsidRPr="0067155E" w:rsidRDefault="00CC5F9B" w:rsidP="003E3C6C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911" w:type="pct"/>
            <w:gridSpan w:val="2"/>
            <w:tcBorders>
              <w:left w:val="nil"/>
              <w:bottom w:val="single" w:sz="24" w:space="0" w:color="auto"/>
            </w:tcBorders>
            <w:vAlign w:val="center"/>
          </w:tcPr>
          <w:p w14:paraId="2DA9EE3A" w14:textId="77777777" w:rsidR="00B323EC" w:rsidRPr="0067155E" w:rsidRDefault="00B323EC" w:rsidP="003E3C6C">
            <w:r w:rsidRPr="0067155E">
              <w:t>Ship home</w:t>
            </w:r>
          </w:p>
        </w:tc>
      </w:tr>
      <w:tr w:rsidR="00B323EC" w:rsidRPr="0067155E" w14:paraId="64B46F7C" w14:textId="77777777" w:rsidTr="00E3052D">
        <w:trPr>
          <w:trHeight w:val="566"/>
        </w:trPr>
        <w:tc>
          <w:tcPr>
            <w:tcW w:w="526" w:type="pct"/>
            <w:vMerge/>
            <w:tcBorders>
              <w:left w:val="nil"/>
              <w:bottom w:val="nil"/>
            </w:tcBorders>
            <w:shd w:val="clear" w:color="auto" w:fill="5AA2AE" w:themeFill="accent5"/>
          </w:tcPr>
          <w:p w14:paraId="00BB74B5" w14:textId="77777777" w:rsidR="00B323EC" w:rsidRPr="0067155E" w:rsidRDefault="00B323EC" w:rsidP="0067155E"/>
        </w:tc>
        <w:tc>
          <w:tcPr>
            <w:tcW w:w="4474" w:type="pct"/>
            <w:gridSpan w:val="10"/>
            <w:tcBorders>
              <w:top w:val="single" w:sz="24" w:space="0" w:color="auto"/>
              <w:bottom w:val="nil"/>
            </w:tcBorders>
            <w:shd w:val="clear" w:color="auto" w:fill="EBE8EC" w:themeFill="accent6" w:themeFillTint="33"/>
            <w:tcMar>
              <w:top w:w="0" w:type="dxa"/>
              <w:bottom w:w="0" w:type="dxa"/>
            </w:tcMar>
            <w:vAlign w:val="center"/>
          </w:tcPr>
          <w:p w14:paraId="3278F0A3" w14:textId="77777777" w:rsidR="00B323EC" w:rsidRPr="00C526B1" w:rsidRDefault="00B323EC" w:rsidP="003E3C6C">
            <w:pPr>
              <w:jc w:val="center"/>
              <w:rPr>
                <w:b/>
                <w:sz w:val="32"/>
                <w:szCs w:val="32"/>
              </w:rPr>
            </w:pPr>
            <w:r w:rsidRPr="00C526B1">
              <w:rPr>
                <w:b/>
                <w:sz w:val="32"/>
                <w:szCs w:val="32"/>
              </w:rPr>
              <w:t>Shipping Information</w:t>
            </w:r>
          </w:p>
        </w:tc>
      </w:tr>
      <w:tr w:rsidR="00B323EC" w:rsidRPr="0067155E" w14:paraId="655EC88B" w14:textId="77777777" w:rsidTr="00E3052D">
        <w:trPr>
          <w:trHeight w:val="94"/>
        </w:trPr>
        <w:tc>
          <w:tcPr>
            <w:tcW w:w="526" w:type="pct"/>
            <w:vMerge/>
            <w:tcBorders>
              <w:left w:val="nil"/>
              <w:bottom w:val="nil"/>
            </w:tcBorders>
            <w:shd w:val="clear" w:color="auto" w:fill="5AA2AE" w:themeFill="accent5"/>
          </w:tcPr>
          <w:p w14:paraId="7925DE51" w14:textId="77777777" w:rsidR="00B323EC" w:rsidRPr="0067155E" w:rsidRDefault="00B323EC" w:rsidP="0067155E"/>
        </w:tc>
        <w:tc>
          <w:tcPr>
            <w:tcW w:w="4474" w:type="pct"/>
            <w:gridSpan w:val="10"/>
            <w:tcBorders>
              <w:top w:val="nil"/>
            </w:tcBorders>
            <w:shd w:val="clear" w:color="auto" w:fill="EBE8EC" w:themeFill="accent6" w:themeFillTint="33"/>
            <w:tcMar>
              <w:top w:w="0" w:type="dxa"/>
              <w:bottom w:w="0" w:type="dxa"/>
            </w:tcMar>
          </w:tcPr>
          <w:p w14:paraId="3CCED218" w14:textId="77777777" w:rsidR="00B323EC" w:rsidRPr="00C526B1" w:rsidRDefault="00B323EC" w:rsidP="0067155E">
            <w:pPr>
              <w:rPr>
                <w:i/>
              </w:rPr>
            </w:pPr>
            <w:r w:rsidRPr="00C526B1">
              <w:rPr>
                <w:i/>
                <w:sz w:val="16"/>
              </w:rPr>
              <w:t>Enter payment method, credit card number and expiration date if needed, and the number of pieces to be shipped.</w:t>
            </w:r>
          </w:p>
        </w:tc>
      </w:tr>
      <w:tr w:rsidR="007765DB" w:rsidRPr="0067155E" w14:paraId="6D913C4B" w14:textId="77777777" w:rsidTr="00E3052D">
        <w:tc>
          <w:tcPr>
            <w:tcW w:w="526" w:type="pct"/>
            <w:vMerge/>
            <w:tcBorders>
              <w:left w:val="nil"/>
              <w:bottom w:val="nil"/>
            </w:tcBorders>
            <w:shd w:val="clear" w:color="auto" w:fill="5AA2AE" w:themeFill="accent5"/>
          </w:tcPr>
          <w:p w14:paraId="004076EF" w14:textId="77777777" w:rsidR="00B323EC" w:rsidRPr="0067155E" w:rsidRDefault="00B323EC" w:rsidP="0067155E"/>
        </w:tc>
        <w:tc>
          <w:tcPr>
            <w:tcW w:w="963" w:type="pct"/>
            <w:gridSpan w:val="2"/>
            <w:tcBorders>
              <w:right w:val="nil"/>
            </w:tcBorders>
            <w:shd w:val="clear" w:color="auto" w:fill="EBE8EC" w:themeFill="accent6" w:themeFillTint="33"/>
          </w:tcPr>
          <w:p w14:paraId="441F5AA8" w14:textId="77777777" w:rsidR="00B323EC" w:rsidRPr="0067155E" w:rsidRDefault="00B323EC" w:rsidP="0067155E">
            <w:r w:rsidRPr="0067155E">
              <w:t>Payment method if shipping</w:t>
            </w:r>
          </w:p>
        </w:tc>
        <w:sdt>
          <w:sdtPr>
            <w:alias w:val="Payment Method"/>
            <w:tag w:val="Payment Method"/>
            <w:id w:val="1559016"/>
            <w:lock w:val="sdtLocked"/>
            <w:placeholder>
              <w:docPart w:val="61A86A6257DE4D43A06627D6B0EF7646"/>
            </w:placeholder>
            <w:dropDownList>
              <w:listItem w:value="Click payment method."/>
              <w:listItem w:displayText="Charge to cabin" w:value="Charge to cabin"/>
              <w:listItem w:displayText="Cash" w:value="Cash"/>
              <w:listItem w:displayText="Credit card" w:value="Credit card"/>
            </w:dropDownList>
          </w:sdtPr>
          <w:sdtEndPr/>
          <w:sdtContent>
            <w:tc>
              <w:tcPr>
                <w:tcW w:w="973" w:type="pct"/>
                <w:gridSpan w:val="2"/>
                <w:tcBorders>
                  <w:left w:val="nil"/>
                </w:tcBorders>
                <w:shd w:val="clear" w:color="auto" w:fill="EBE8EC" w:themeFill="accent6" w:themeFillTint="33"/>
              </w:tcPr>
              <w:p w14:paraId="01E5C2D7" w14:textId="77777777" w:rsidR="00B323EC" w:rsidRPr="0067155E" w:rsidRDefault="00C71023" w:rsidP="0067155E">
                <w:r>
                  <w:t>Credit card</w:t>
                </w:r>
              </w:p>
            </w:tc>
          </w:sdtContent>
        </w:sdt>
        <w:tc>
          <w:tcPr>
            <w:tcW w:w="544" w:type="pct"/>
            <w:tcBorders>
              <w:bottom w:val="single" w:sz="4" w:space="0" w:color="auto"/>
              <w:right w:val="nil"/>
            </w:tcBorders>
            <w:shd w:val="clear" w:color="auto" w:fill="EBE8EC" w:themeFill="accent6" w:themeFillTint="33"/>
          </w:tcPr>
          <w:p w14:paraId="667071DE" w14:textId="77777777" w:rsidR="00B323EC" w:rsidRPr="0067155E" w:rsidRDefault="00B323EC" w:rsidP="0067155E">
            <w:r w:rsidRPr="0067155E">
              <w:t>Card number:</w:t>
            </w:r>
          </w:p>
        </w:tc>
        <w:sdt>
          <w:sdtPr>
            <w:alias w:val="Credit Card Number"/>
            <w:tag w:val="Passenger Address"/>
            <w:id w:val="1508560784"/>
            <w:lock w:val="sdtLocked"/>
            <w:placeholder>
              <w:docPart w:val="7CF486430C524E468CAC99EED834B4CB"/>
            </w:placeholder>
            <w:text/>
          </w:sdtPr>
          <w:sdtEndPr/>
          <w:sdtContent>
            <w:tc>
              <w:tcPr>
                <w:tcW w:w="965" w:type="pct"/>
                <w:gridSpan w:val="2"/>
                <w:tcBorders>
                  <w:left w:val="nil"/>
                </w:tcBorders>
                <w:shd w:val="clear" w:color="auto" w:fill="EBE8EC" w:themeFill="accent6" w:themeFillTint="33"/>
              </w:tcPr>
              <w:p w14:paraId="02CD4199" w14:textId="77777777" w:rsidR="00B323EC" w:rsidRPr="0067155E" w:rsidRDefault="00CC5F9B" w:rsidP="0067155E">
                <w:r>
                  <w:t>1234 5678 9012</w:t>
                </w:r>
              </w:p>
            </w:tc>
          </w:sdtContent>
        </w:sdt>
        <w:tc>
          <w:tcPr>
            <w:tcW w:w="603" w:type="pct"/>
            <w:gridSpan w:val="2"/>
            <w:tcBorders>
              <w:right w:val="nil"/>
            </w:tcBorders>
            <w:shd w:val="clear" w:color="auto" w:fill="EBE8EC" w:themeFill="accent6" w:themeFillTint="33"/>
          </w:tcPr>
          <w:p w14:paraId="175A3CF0" w14:textId="77777777" w:rsidR="00B323EC" w:rsidRPr="0067155E" w:rsidRDefault="00B323EC" w:rsidP="0067155E">
            <w:r w:rsidRPr="0067155E">
              <w:t>Expiration date:</w:t>
            </w:r>
          </w:p>
        </w:tc>
        <w:sdt>
          <w:sdtPr>
            <w:alias w:val="Card Expiration Date"/>
            <w:tag w:val="Card Expiration Date"/>
            <w:id w:val="1456057308"/>
            <w:lock w:val="sdtLocked"/>
            <w:placeholder>
              <w:docPart w:val="5A9805D5F2B84F7A89FACE91D8577564"/>
            </w:placeholder>
            <w:date w:fullDate="2026-06-01T00:00:00Z">
              <w:dateFormat w:val="MM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426" w:type="pct"/>
                <w:tcBorders>
                  <w:left w:val="nil"/>
                </w:tcBorders>
                <w:shd w:val="clear" w:color="auto" w:fill="EBE8EC" w:themeFill="accent6" w:themeFillTint="33"/>
              </w:tcPr>
              <w:p w14:paraId="7BE0790F" w14:textId="48C6AAEB" w:rsidR="00B323EC" w:rsidRPr="0067155E" w:rsidRDefault="00CC5F9B" w:rsidP="0067155E">
                <w:r>
                  <w:t>06/202</w:t>
                </w:r>
                <w:r w:rsidR="00D8004D">
                  <w:t>6</w:t>
                </w:r>
              </w:p>
            </w:tc>
          </w:sdtContent>
        </w:sdt>
      </w:tr>
      <w:tr w:rsidR="00173927" w:rsidRPr="0067155E" w14:paraId="2523D6CA" w14:textId="77777777" w:rsidTr="00E3052D">
        <w:tc>
          <w:tcPr>
            <w:tcW w:w="526" w:type="pct"/>
            <w:vMerge/>
            <w:tcBorders>
              <w:left w:val="nil"/>
              <w:bottom w:val="nil"/>
            </w:tcBorders>
            <w:shd w:val="clear" w:color="auto" w:fill="5AA2AE" w:themeFill="accent5"/>
          </w:tcPr>
          <w:p w14:paraId="77C2EF38" w14:textId="77777777" w:rsidR="00B323EC" w:rsidRPr="0067155E" w:rsidRDefault="00B323EC" w:rsidP="0067155E"/>
        </w:tc>
        <w:tc>
          <w:tcPr>
            <w:tcW w:w="1233" w:type="pct"/>
            <w:gridSpan w:val="3"/>
            <w:tcBorders>
              <w:right w:val="nil"/>
            </w:tcBorders>
            <w:shd w:val="clear" w:color="auto" w:fill="EBE8EC" w:themeFill="accent6" w:themeFillTint="33"/>
          </w:tcPr>
          <w:p w14:paraId="0C603FCB" w14:textId="77777777" w:rsidR="00B323EC" w:rsidRPr="0067155E" w:rsidRDefault="00B323EC" w:rsidP="0067155E">
            <w:r w:rsidRPr="0067155E">
              <w:t>Shipping fee per piece:</w:t>
            </w:r>
          </w:p>
        </w:tc>
        <w:tc>
          <w:tcPr>
            <w:tcW w:w="703" w:type="pct"/>
            <w:tcBorders>
              <w:left w:val="nil"/>
            </w:tcBorders>
            <w:shd w:val="clear" w:color="auto" w:fill="EBE8EC" w:themeFill="accent6" w:themeFillTint="33"/>
          </w:tcPr>
          <w:p w14:paraId="637BF961" w14:textId="77777777" w:rsidR="00B323EC" w:rsidRPr="0067155E" w:rsidRDefault="00B323EC" w:rsidP="003E3C6C">
            <w:pPr>
              <w:jc w:val="right"/>
            </w:pPr>
            <w:r w:rsidRPr="0067155E">
              <w:t>$8.99</w:t>
            </w:r>
          </w:p>
        </w:tc>
        <w:tc>
          <w:tcPr>
            <w:tcW w:w="543" w:type="pct"/>
            <w:tcBorders>
              <w:bottom w:val="nil"/>
              <w:right w:val="nil"/>
            </w:tcBorders>
            <w:shd w:val="clear" w:color="auto" w:fill="EBE8EC" w:themeFill="accent6" w:themeFillTint="33"/>
          </w:tcPr>
          <w:p w14:paraId="261AE5A4" w14:textId="77777777" w:rsidR="00B323EC" w:rsidRPr="0067155E" w:rsidRDefault="00B323EC" w:rsidP="0067155E">
            <w:r w:rsidRPr="0067155E">
              <w:t>Notes:</w:t>
            </w:r>
          </w:p>
        </w:tc>
        <w:sdt>
          <w:sdtPr>
            <w:alias w:val="Notes"/>
            <w:tag w:val="Passenger Address"/>
            <w:id w:val="592448810"/>
            <w:lock w:val="sdtLocked"/>
            <w:placeholder>
              <w:docPart w:val="052119386B0744509D4D27AFD6367E36"/>
            </w:placeholder>
            <w:text/>
          </w:sdtPr>
          <w:sdtEndPr/>
          <w:sdtContent>
            <w:tc>
              <w:tcPr>
                <w:tcW w:w="1995" w:type="pct"/>
                <w:gridSpan w:val="5"/>
                <w:vMerge w:val="restart"/>
                <w:tcBorders>
                  <w:left w:val="nil"/>
                </w:tcBorders>
                <w:shd w:val="clear" w:color="auto" w:fill="EBE8EC" w:themeFill="accent6" w:themeFillTint="33"/>
              </w:tcPr>
              <w:p w14:paraId="70E89187" w14:textId="77777777" w:rsidR="00B323EC" w:rsidRPr="0067155E" w:rsidRDefault="00CC5F9B" w:rsidP="0067155E">
                <w:r>
                  <w:t>Leave on back porch.</w:t>
                </w:r>
              </w:p>
            </w:tc>
          </w:sdtContent>
        </w:sdt>
      </w:tr>
      <w:tr w:rsidR="00173927" w:rsidRPr="0067155E" w14:paraId="674528B3" w14:textId="77777777" w:rsidTr="00E3052D">
        <w:tc>
          <w:tcPr>
            <w:tcW w:w="526" w:type="pct"/>
            <w:vMerge/>
            <w:tcBorders>
              <w:left w:val="nil"/>
              <w:bottom w:val="nil"/>
            </w:tcBorders>
            <w:shd w:val="clear" w:color="auto" w:fill="5AA2AE" w:themeFill="accent5"/>
          </w:tcPr>
          <w:p w14:paraId="6AF3C8D7" w14:textId="77777777" w:rsidR="00B323EC" w:rsidRPr="0067155E" w:rsidRDefault="00B323EC" w:rsidP="0067155E"/>
        </w:tc>
        <w:tc>
          <w:tcPr>
            <w:tcW w:w="1233" w:type="pct"/>
            <w:gridSpan w:val="3"/>
            <w:tcBorders>
              <w:right w:val="nil"/>
            </w:tcBorders>
            <w:shd w:val="clear" w:color="auto" w:fill="EBE8EC" w:themeFill="accent6" w:themeFillTint="33"/>
          </w:tcPr>
          <w:p w14:paraId="256CC88F" w14:textId="77777777" w:rsidR="00B323EC" w:rsidRPr="0067155E" w:rsidRDefault="00B323EC" w:rsidP="0067155E">
            <w:r w:rsidRPr="0067155E">
              <w:t>Number of pieces:</w:t>
            </w:r>
          </w:p>
        </w:tc>
        <w:sdt>
          <w:sdtPr>
            <w:alias w:val="No. of Pieces"/>
            <w:tag w:val="Passenger Address"/>
            <w:id w:val="-1545604295"/>
            <w:lock w:val="sdtLocked"/>
            <w:placeholder>
              <w:docPart w:val="FEB9D3DF84514AF6A1549542473AF322"/>
            </w:placeholder>
            <w:text/>
          </w:sdtPr>
          <w:sdtEndPr/>
          <w:sdtContent>
            <w:tc>
              <w:tcPr>
                <w:tcW w:w="703" w:type="pct"/>
                <w:tcBorders>
                  <w:left w:val="nil"/>
                </w:tcBorders>
                <w:shd w:val="clear" w:color="auto" w:fill="EBE8EC" w:themeFill="accent6" w:themeFillTint="33"/>
              </w:tcPr>
              <w:p w14:paraId="5956D184" w14:textId="77777777" w:rsidR="00B323EC" w:rsidRPr="0067155E" w:rsidRDefault="00D95B61" w:rsidP="003E3C6C">
                <w:pPr>
                  <w:jc w:val="right"/>
                </w:pPr>
                <w:r>
                  <w:t>4</w:t>
                </w:r>
              </w:p>
            </w:tc>
          </w:sdtContent>
        </w:sdt>
        <w:tc>
          <w:tcPr>
            <w:tcW w:w="543" w:type="pct"/>
            <w:tcBorders>
              <w:top w:val="nil"/>
              <w:bottom w:val="nil"/>
              <w:right w:val="nil"/>
            </w:tcBorders>
            <w:shd w:val="clear" w:color="auto" w:fill="EBE8EC" w:themeFill="accent6" w:themeFillTint="33"/>
          </w:tcPr>
          <w:p w14:paraId="72B09E4D" w14:textId="77777777" w:rsidR="00B323EC" w:rsidRPr="0067155E" w:rsidRDefault="00B323EC" w:rsidP="0067155E"/>
        </w:tc>
        <w:tc>
          <w:tcPr>
            <w:tcW w:w="1995" w:type="pct"/>
            <w:gridSpan w:val="5"/>
            <w:vMerge/>
            <w:tcBorders>
              <w:left w:val="nil"/>
            </w:tcBorders>
            <w:shd w:val="clear" w:color="auto" w:fill="EBE8EC" w:themeFill="accent6" w:themeFillTint="33"/>
          </w:tcPr>
          <w:p w14:paraId="7CB5D8A5" w14:textId="77777777" w:rsidR="00B323EC" w:rsidRPr="0067155E" w:rsidRDefault="00B323EC" w:rsidP="0067155E"/>
        </w:tc>
      </w:tr>
      <w:tr w:rsidR="00173927" w:rsidRPr="0067155E" w14:paraId="37BBAD4E" w14:textId="77777777" w:rsidTr="00E3052D">
        <w:tc>
          <w:tcPr>
            <w:tcW w:w="526" w:type="pct"/>
            <w:vMerge/>
            <w:tcBorders>
              <w:left w:val="nil"/>
              <w:bottom w:val="nil"/>
            </w:tcBorders>
            <w:shd w:val="clear" w:color="auto" w:fill="5AA2AE" w:themeFill="accent5"/>
          </w:tcPr>
          <w:p w14:paraId="6337577B" w14:textId="77777777" w:rsidR="00B323EC" w:rsidRPr="0067155E" w:rsidRDefault="00B323EC" w:rsidP="0067155E"/>
        </w:tc>
        <w:tc>
          <w:tcPr>
            <w:tcW w:w="1233" w:type="pct"/>
            <w:gridSpan w:val="3"/>
            <w:tcBorders>
              <w:bottom w:val="single" w:sz="4" w:space="0" w:color="auto"/>
              <w:right w:val="nil"/>
            </w:tcBorders>
            <w:shd w:val="clear" w:color="auto" w:fill="EBE8EC" w:themeFill="accent6" w:themeFillTint="33"/>
          </w:tcPr>
          <w:p w14:paraId="5D23FE92" w14:textId="77777777" w:rsidR="00B323EC" w:rsidRPr="0067155E" w:rsidRDefault="00B323EC" w:rsidP="0067155E">
            <w:r w:rsidRPr="0067155E">
              <w:t>Total:</w:t>
            </w:r>
          </w:p>
        </w:tc>
        <w:tc>
          <w:tcPr>
            <w:tcW w:w="703" w:type="pct"/>
            <w:tcBorders>
              <w:left w:val="nil"/>
              <w:bottom w:val="single" w:sz="4" w:space="0" w:color="auto"/>
            </w:tcBorders>
            <w:shd w:val="clear" w:color="auto" w:fill="EBE8EC" w:themeFill="accent6" w:themeFillTint="33"/>
          </w:tcPr>
          <w:p w14:paraId="48EA0EAA" w14:textId="77777777" w:rsidR="00B323EC" w:rsidRPr="0067155E" w:rsidRDefault="00CE451F" w:rsidP="003E3C6C">
            <w:pPr>
              <w:jc w:val="right"/>
            </w:pPr>
            <w:r>
              <w:fldChar w:fldCharType="begin"/>
            </w:r>
            <w:r>
              <w:instrText xml:space="preserve"> =PRODUCT(C9,C10) \# "$#,##0.00;($#,##0.00)" </w:instrText>
            </w:r>
            <w:r>
              <w:fldChar w:fldCharType="separate"/>
            </w:r>
            <w:r w:rsidR="00D95B61">
              <w:rPr>
                <w:noProof/>
              </w:rPr>
              <w:t>$  35.96</w:t>
            </w:r>
            <w:r>
              <w:fldChar w:fldCharType="end"/>
            </w:r>
          </w:p>
        </w:tc>
        <w:tc>
          <w:tcPr>
            <w:tcW w:w="543" w:type="pct"/>
            <w:tcBorders>
              <w:top w:val="nil"/>
              <w:bottom w:val="single" w:sz="4" w:space="0" w:color="auto"/>
              <w:right w:val="nil"/>
            </w:tcBorders>
            <w:shd w:val="clear" w:color="auto" w:fill="EBE8EC" w:themeFill="accent6" w:themeFillTint="33"/>
          </w:tcPr>
          <w:p w14:paraId="5641719D" w14:textId="77777777" w:rsidR="00B323EC" w:rsidRPr="0067155E" w:rsidRDefault="00B323EC" w:rsidP="0067155E"/>
        </w:tc>
        <w:tc>
          <w:tcPr>
            <w:tcW w:w="1995" w:type="pct"/>
            <w:gridSpan w:val="5"/>
            <w:vMerge/>
            <w:tcBorders>
              <w:left w:val="nil"/>
              <w:bottom w:val="single" w:sz="4" w:space="0" w:color="auto"/>
            </w:tcBorders>
            <w:shd w:val="clear" w:color="auto" w:fill="EBE8EC" w:themeFill="accent6" w:themeFillTint="33"/>
          </w:tcPr>
          <w:p w14:paraId="27B0766B" w14:textId="77777777" w:rsidR="00B323EC" w:rsidRPr="0067155E" w:rsidRDefault="00B323EC" w:rsidP="0067155E"/>
        </w:tc>
      </w:tr>
      <w:tr w:rsidR="00461C59" w:rsidRPr="0067155E" w14:paraId="23330AA4" w14:textId="77777777" w:rsidTr="00C526B1">
        <w:tc>
          <w:tcPr>
            <w:tcW w:w="526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35F45949" w14:textId="77777777" w:rsidR="00461C59" w:rsidRPr="0067155E" w:rsidRDefault="00461C59" w:rsidP="0067155E"/>
        </w:tc>
        <w:tc>
          <w:tcPr>
            <w:tcW w:w="4474" w:type="pct"/>
            <w:gridSpan w:val="10"/>
            <w:tcBorders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7A121816" w14:textId="77777777" w:rsidR="00461C59" w:rsidRPr="00C526B1" w:rsidRDefault="00461C59" w:rsidP="0067155E">
            <w:pPr>
              <w:rPr>
                <w:i/>
              </w:rPr>
            </w:pPr>
            <w:r w:rsidRPr="00C526B1">
              <w:rPr>
                <w:i/>
              </w:rPr>
              <w:t>Shipment will arrive in 7 to 10 days.</w:t>
            </w:r>
          </w:p>
        </w:tc>
      </w:tr>
    </w:tbl>
    <w:p w14:paraId="782BF8C9" w14:textId="77777777" w:rsidR="00B607F5" w:rsidRPr="0067155E" w:rsidRDefault="00B607F5" w:rsidP="0067155E"/>
    <w:sectPr w:rsidR="00B607F5" w:rsidRPr="00671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ocumentProtection w:edit="forms" w:enforcement="1" w:cryptProviderType="rsaAES" w:cryptAlgorithmClass="hash" w:cryptAlgorithmType="typeAny" w:cryptAlgorithmSid="14" w:cryptSpinCount="100000" w:hash="RrOMMDtNKaftsaHDVQqCV/0IwSWBIrDkK1SFBStmaBQef27xfQbkegSGDTtHe9wkkPHglqqmPQkwr7c7R6EBrg==" w:salt="US5XOTKC17Ww7NQK2V8+/w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023"/>
    <w:rsid w:val="000475D6"/>
    <w:rsid w:val="000560FC"/>
    <w:rsid w:val="00072F98"/>
    <w:rsid w:val="000801AE"/>
    <w:rsid w:val="0008731B"/>
    <w:rsid w:val="000D3F67"/>
    <w:rsid w:val="00173927"/>
    <w:rsid w:val="00183E07"/>
    <w:rsid w:val="001902FB"/>
    <w:rsid w:val="001A40E3"/>
    <w:rsid w:val="001C0D02"/>
    <w:rsid w:val="001D36B4"/>
    <w:rsid w:val="001F4E1E"/>
    <w:rsid w:val="00220684"/>
    <w:rsid w:val="00240D78"/>
    <w:rsid w:val="002B7CB7"/>
    <w:rsid w:val="00305787"/>
    <w:rsid w:val="003122F1"/>
    <w:rsid w:val="00320E32"/>
    <w:rsid w:val="003333E8"/>
    <w:rsid w:val="0033779D"/>
    <w:rsid w:val="003A0284"/>
    <w:rsid w:val="003E3C6C"/>
    <w:rsid w:val="003E5F4D"/>
    <w:rsid w:val="003F36C0"/>
    <w:rsid w:val="00437711"/>
    <w:rsid w:val="00461C59"/>
    <w:rsid w:val="00484CCD"/>
    <w:rsid w:val="004B3B15"/>
    <w:rsid w:val="00530EAD"/>
    <w:rsid w:val="0053495D"/>
    <w:rsid w:val="005742D7"/>
    <w:rsid w:val="005824B7"/>
    <w:rsid w:val="005D4AFC"/>
    <w:rsid w:val="00626827"/>
    <w:rsid w:val="006604A8"/>
    <w:rsid w:val="00663794"/>
    <w:rsid w:val="0067155E"/>
    <w:rsid w:val="00686A49"/>
    <w:rsid w:val="006F4E9D"/>
    <w:rsid w:val="007278B5"/>
    <w:rsid w:val="00740D29"/>
    <w:rsid w:val="00745A9A"/>
    <w:rsid w:val="00763DEC"/>
    <w:rsid w:val="007765DB"/>
    <w:rsid w:val="007B355B"/>
    <w:rsid w:val="007B5741"/>
    <w:rsid w:val="007B74CC"/>
    <w:rsid w:val="007C3E59"/>
    <w:rsid w:val="00844587"/>
    <w:rsid w:val="008960CC"/>
    <w:rsid w:val="00951E2B"/>
    <w:rsid w:val="009776B6"/>
    <w:rsid w:val="009B385D"/>
    <w:rsid w:val="00A2115B"/>
    <w:rsid w:val="00A37C94"/>
    <w:rsid w:val="00A67AE3"/>
    <w:rsid w:val="00A84C16"/>
    <w:rsid w:val="00AA608B"/>
    <w:rsid w:val="00B02F9F"/>
    <w:rsid w:val="00B17B3B"/>
    <w:rsid w:val="00B323EC"/>
    <w:rsid w:val="00B3257D"/>
    <w:rsid w:val="00B44A75"/>
    <w:rsid w:val="00B607F5"/>
    <w:rsid w:val="00BA01B4"/>
    <w:rsid w:val="00C17D54"/>
    <w:rsid w:val="00C33982"/>
    <w:rsid w:val="00C526B1"/>
    <w:rsid w:val="00C71023"/>
    <w:rsid w:val="00C77E55"/>
    <w:rsid w:val="00CC5F9B"/>
    <w:rsid w:val="00CE451F"/>
    <w:rsid w:val="00D51531"/>
    <w:rsid w:val="00D6167C"/>
    <w:rsid w:val="00D634DE"/>
    <w:rsid w:val="00D8004D"/>
    <w:rsid w:val="00D95B61"/>
    <w:rsid w:val="00D9711C"/>
    <w:rsid w:val="00DA342B"/>
    <w:rsid w:val="00DA5BAA"/>
    <w:rsid w:val="00DF6429"/>
    <w:rsid w:val="00E1624E"/>
    <w:rsid w:val="00E3052D"/>
    <w:rsid w:val="00F03382"/>
    <w:rsid w:val="00F368EE"/>
    <w:rsid w:val="00F503B6"/>
    <w:rsid w:val="00F61C9B"/>
    <w:rsid w:val="00F7199D"/>
    <w:rsid w:val="00F7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2BBE8"/>
  <w15:chartTrackingRefBased/>
  <w15:docId w15:val="{D5CDF021-B6C9-4290-BC3F-465BD6B3A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55E"/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0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24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4B7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604A8"/>
    <w:rPr>
      <w:color w:val="808080"/>
    </w:rPr>
  </w:style>
  <w:style w:type="character" w:styleId="Strong">
    <w:name w:val="Strong"/>
    <w:basedOn w:val="DefaultParagraphFont"/>
    <w:uiPriority w:val="22"/>
    <w:qFormat/>
    <w:rsid w:val="006604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ENGAGE\Word\Word\Module_09\02_TE1\9780357026182_NP_Word_Mod09_Solutions\Word9\Module\NP_WD_9_For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2E71EF8DBAB4A90A5EEC7CFD8BFF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30316F-E125-404C-8C2E-0D9191511393}"/>
      </w:docPartPr>
      <w:docPartBody>
        <w:p w:rsidR="00415817" w:rsidRDefault="00F37886">
          <w:pPr>
            <w:pStyle w:val="32E71EF8DBAB4A90A5EEC7CFD8BFF9F0"/>
          </w:pPr>
          <w:r>
            <w:rPr>
              <w:rStyle w:val="PlaceholderText"/>
            </w:rPr>
            <w:t>Enter passenger’s first and last names</w:t>
          </w:r>
          <w:r w:rsidRPr="000704F7">
            <w:rPr>
              <w:rStyle w:val="PlaceholderText"/>
            </w:rPr>
            <w:t>.</w:t>
          </w:r>
        </w:p>
      </w:docPartBody>
    </w:docPart>
    <w:docPart>
      <w:docPartPr>
        <w:name w:val="27CBE22813F8418DA2C3578E0FB10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11D4B0-613F-46A8-9701-F24BE62D4D6A}"/>
      </w:docPartPr>
      <w:docPartBody>
        <w:p w:rsidR="00415817" w:rsidRDefault="00F37886">
          <w:pPr>
            <w:pStyle w:val="27CBE22813F8418DA2C3578E0FB10C20"/>
          </w:pPr>
          <w:r>
            <w:rPr>
              <w:rStyle w:val="PlaceholderText"/>
            </w:rPr>
            <w:t>Enter passenger’s address</w:t>
          </w:r>
          <w:r w:rsidRPr="000704F7">
            <w:rPr>
              <w:rStyle w:val="PlaceholderText"/>
            </w:rPr>
            <w:t>.</w:t>
          </w:r>
        </w:p>
      </w:docPartBody>
    </w:docPart>
    <w:docPart>
      <w:docPartPr>
        <w:name w:val="02BA69CA26FF4A00927FF8C6B77519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5507A3-5888-49E6-BBC0-73EF5AA6415E}"/>
      </w:docPartPr>
      <w:docPartBody>
        <w:p w:rsidR="00415817" w:rsidRDefault="00F37886">
          <w:pPr>
            <w:pStyle w:val="02BA69CA26FF4A00927FF8C6B77519A1"/>
          </w:pPr>
          <w:r>
            <w:rPr>
              <w:rStyle w:val="PlaceholderText"/>
            </w:rPr>
            <w:t>Enter passenger’s cabin number</w:t>
          </w:r>
          <w:r w:rsidRPr="000704F7">
            <w:rPr>
              <w:rStyle w:val="PlaceholderText"/>
            </w:rPr>
            <w:t>.</w:t>
          </w:r>
        </w:p>
      </w:docPartBody>
    </w:docPart>
    <w:docPart>
      <w:docPartPr>
        <w:name w:val="61A86A6257DE4D43A06627D6B0EF76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B4D80E-7FC4-49AF-A120-049ACE7BF12D}"/>
      </w:docPartPr>
      <w:docPartBody>
        <w:p w:rsidR="00415817" w:rsidRDefault="00F37886">
          <w:pPr>
            <w:pStyle w:val="61A86A6257DE4D43A06627D6B0EF7646"/>
          </w:pPr>
          <w:r w:rsidRPr="000704F7">
            <w:rPr>
              <w:rStyle w:val="PlaceholderText"/>
            </w:rPr>
            <w:t>C</w:t>
          </w:r>
          <w:r>
            <w:rPr>
              <w:rStyle w:val="PlaceholderText"/>
            </w:rPr>
            <w:t>lick the arrow</w:t>
          </w:r>
          <w:r w:rsidRPr="000704F7">
            <w:rPr>
              <w:rStyle w:val="PlaceholderText"/>
            </w:rPr>
            <w:t>.</w:t>
          </w:r>
        </w:p>
      </w:docPartBody>
    </w:docPart>
    <w:docPart>
      <w:docPartPr>
        <w:name w:val="7CF486430C524E468CAC99EED834B4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FF55C7-2254-4AEE-9E34-EE47D31DE0D6}"/>
      </w:docPartPr>
      <w:docPartBody>
        <w:p w:rsidR="00415817" w:rsidRDefault="00F37886">
          <w:pPr>
            <w:pStyle w:val="7CF486430C524E468CAC99EED834B4CB"/>
          </w:pPr>
          <w:r>
            <w:rPr>
              <w:rStyle w:val="PlaceholderText"/>
            </w:rPr>
            <w:t>Enter credit card number</w:t>
          </w:r>
          <w:r w:rsidRPr="000704F7">
            <w:rPr>
              <w:rStyle w:val="PlaceholderText"/>
            </w:rPr>
            <w:t>.</w:t>
          </w:r>
        </w:p>
      </w:docPartBody>
    </w:docPart>
    <w:docPart>
      <w:docPartPr>
        <w:name w:val="5A9805D5F2B84F7A89FACE91D85775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0E5FDE-FBEA-4226-A80A-66CEA23FC9B4}"/>
      </w:docPartPr>
      <w:docPartBody>
        <w:p w:rsidR="00415817" w:rsidRDefault="00F37886">
          <w:pPr>
            <w:pStyle w:val="5A9805D5F2B84F7A89FACE91D8577564"/>
          </w:pPr>
          <w:r w:rsidRPr="000704F7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arrow then select date or type date</w:t>
          </w:r>
          <w:r w:rsidRPr="000704F7">
            <w:rPr>
              <w:rStyle w:val="PlaceholderText"/>
            </w:rPr>
            <w:t>.</w:t>
          </w:r>
        </w:p>
      </w:docPartBody>
    </w:docPart>
    <w:docPart>
      <w:docPartPr>
        <w:name w:val="052119386B0744509D4D27AFD6367E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773F0-E649-4CD6-A1BB-C03912040A7D}"/>
      </w:docPartPr>
      <w:docPartBody>
        <w:p w:rsidR="00415817" w:rsidRDefault="00F37886">
          <w:pPr>
            <w:pStyle w:val="052119386B0744509D4D27AFD6367E36"/>
          </w:pPr>
          <w:r>
            <w:rPr>
              <w:rStyle w:val="PlaceholderText"/>
            </w:rPr>
            <w:t>Enter notes here</w:t>
          </w:r>
          <w:r w:rsidRPr="000704F7">
            <w:rPr>
              <w:rStyle w:val="PlaceholderText"/>
            </w:rPr>
            <w:t>.</w:t>
          </w:r>
        </w:p>
      </w:docPartBody>
    </w:docPart>
    <w:docPart>
      <w:docPartPr>
        <w:name w:val="FEB9D3DF84514AF6A1549542473AF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2E0AC-BF11-4167-829E-0755762A1DBD}"/>
      </w:docPartPr>
      <w:docPartBody>
        <w:p w:rsidR="00415817" w:rsidRDefault="00F37886">
          <w:pPr>
            <w:pStyle w:val="FEB9D3DF84514AF6A1549542473AF322"/>
          </w:pPr>
          <w:r>
            <w:rPr>
              <w:rStyle w:val="PlaceholderText"/>
            </w:rPr>
            <w:t>Enter number of pieces to ship</w:t>
          </w:r>
          <w:r w:rsidRPr="000704F7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886"/>
    <w:rsid w:val="00415817"/>
    <w:rsid w:val="00CD117C"/>
    <w:rsid w:val="00F37886"/>
    <w:rsid w:val="00F727B3"/>
    <w:rsid w:val="00F8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32E71EF8DBAB4A90A5EEC7CFD8BFF9F0">
    <w:name w:val="32E71EF8DBAB4A90A5EEC7CFD8BFF9F0"/>
  </w:style>
  <w:style w:type="paragraph" w:customStyle="1" w:styleId="27CBE22813F8418DA2C3578E0FB10C20">
    <w:name w:val="27CBE22813F8418DA2C3578E0FB10C20"/>
  </w:style>
  <w:style w:type="paragraph" w:customStyle="1" w:styleId="02BA69CA26FF4A00927FF8C6B77519A1">
    <w:name w:val="02BA69CA26FF4A00927FF8C6B77519A1"/>
  </w:style>
  <w:style w:type="paragraph" w:customStyle="1" w:styleId="61A86A6257DE4D43A06627D6B0EF7646">
    <w:name w:val="61A86A6257DE4D43A06627D6B0EF7646"/>
  </w:style>
  <w:style w:type="paragraph" w:customStyle="1" w:styleId="7CF486430C524E468CAC99EED834B4CB">
    <w:name w:val="7CF486430C524E468CAC99EED834B4CB"/>
  </w:style>
  <w:style w:type="paragraph" w:customStyle="1" w:styleId="5A9805D5F2B84F7A89FACE91D8577564">
    <w:name w:val="5A9805D5F2B84F7A89FACE91D8577564"/>
  </w:style>
  <w:style w:type="paragraph" w:customStyle="1" w:styleId="052119386B0744509D4D27AFD6367E36">
    <w:name w:val="052119386B0744509D4D27AFD6367E36"/>
  </w:style>
  <w:style w:type="paragraph" w:customStyle="1" w:styleId="FEB9D3DF84514AF6A1549542473AF322">
    <w:name w:val="FEB9D3DF84514AF6A1549542473AF32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Facet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NP_WD_9_Form.dotx</Template>
  <TotalTime>0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2021-10-03T22:07:00Z</dcterms:created>
  <dcterms:modified xsi:type="dcterms:W3CDTF">2021-10-03T22:07:00Z</dcterms:modified>
</cp:coreProperties>
</file>