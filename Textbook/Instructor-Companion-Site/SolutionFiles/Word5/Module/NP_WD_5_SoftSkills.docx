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39777" w14:textId="4D1D8109" w:rsidR="00382641" w:rsidRPr="002B63B8" w:rsidRDefault="00B56E27" w:rsidP="00382641">
      <w:pPr>
        <w:pStyle w:val="Title"/>
      </w:pPr>
      <w:r>
        <w:t>Soft Skills Academy</w:t>
      </w:r>
    </w:p>
    <w:p w14:paraId="26B67517" w14:textId="77777777" w:rsidR="00382641" w:rsidRPr="002B63B8" w:rsidRDefault="00382641" w:rsidP="00382641">
      <w:pPr>
        <w:pStyle w:val="Subtitle"/>
      </w:pPr>
      <w:r w:rsidRPr="002B63B8">
        <w:t>Prepared by the</w:t>
      </w:r>
      <w:r w:rsidR="001401C6">
        <w:t xml:space="preserve"> </w:t>
      </w:r>
      <w:r w:rsidR="00D05452">
        <w:t>Allied Center</w:t>
      </w:r>
      <w:r w:rsidR="000B23DA">
        <w:t xml:space="preserve"> for Business and Technology</w:t>
      </w:r>
    </w:p>
    <w:p w14:paraId="40B6CA6C" w14:textId="77777777" w:rsidR="000B0DE1" w:rsidRPr="00323369" w:rsidRDefault="000B0DE1" w:rsidP="00323369">
      <w:pPr>
        <w:pStyle w:val="Contents"/>
      </w:pPr>
      <w:r w:rsidRPr="00323369">
        <w:t>Contents</w:t>
      </w:r>
    </w:p>
    <w:p w14:paraId="3F806D9F" w14:textId="77777777" w:rsidR="004C028F" w:rsidRDefault="00230104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524437270" w:history="1">
        <w:r w:rsidR="004C028F" w:rsidRPr="000B452C">
          <w:rPr>
            <w:rStyle w:val="Hyperlink"/>
            <w:noProof/>
          </w:rPr>
          <w:t>Executive Summary</w:t>
        </w:r>
        <w:r w:rsidR="004C028F">
          <w:rPr>
            <w:noProof/>
            <w:webHidden/>
          </w:rPr>
          <w:tab/>
        </w:r>
        <w:r w:rsidR="004C028F">
          <w:rPr>
            <w:noProof/>
            <w:webHidden/>
          </w:rPr>
          <w:fldChar w:fldCharType="begin"/>
        </w:r>
        <w:r w:rsidR="004C028F">
          <w:rPr>
            <w:noProof/>
            <w:webHidden/>
          </w:rPr>
          <w:instrText xml:space="preserve"> PAGEREF _Toc524437270 \h </w:instrText>
        </w:r>
        <w:r w:rsidR="004C028F">
          <w:rPr>
            <w:noProof/>
            <w:webHidden/>
          </w:rPr>
        </w:r>
        <w:r w:rsidR="004C028F">
          <w:rPr>
            <w:noProof/>
            <w:webHidden/>
          </w:rPr>
          <w:fldChar w:fldCharType="separate"/>
        </w:r>
        <w:r w:rsidR="00B56E27">
          <w:rPr>
            <w:noProof/>
            <w:webHidden/>
          </w:rPr>
          <w:t>1</w:t>
        </w:r>
        <w:r w:rsidR="004C028F">
          <w:rPr>
            <w:noProof/>
            <w:webHidden/>
          </w:rPr>
          <w:fldChar w:fldCharType="end"/>
        </w:r>
      </w:hyperlink>
    </w:p>
    <w:p w14:paraId="3CFA452D" w14:textId="77777777" w:rsidR="004C028F" w:rsidRDefault="00CB26D8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437271" w:history="1">
        <w:r w:rsidR="004C028F" w:rsidRPr="000B452C">
          <w:rPr>
            <w:rStyle w:val="Hyperlink"/>
            <w:noProof/>
          </w:rPr>
          <w:t>Personnel</w:t>
        </w:r>
        <w:r w:rsidR="004C028F">
          <w:rPr>
            <w:noProof/>
            <w:webHidden/>
          </w:rPr>
          <w:tab/>
        </w:r>
        <w:r w:rsidR="004C028F">
          <w:rPr>
            <w:noProof/>
            <w:webHidden/>
          </w:rPr>
          <w:fldChar w:fldCharType="begin"/>
        </w:r>
        <w:r w:rsidR="004C028F">
          <w:rPr>
            <w:noProof/>
            <w:webHidden/>
          </w:rPr>
          <w:instrText xml:space="preserve"> PAGEREF _Toc524437271 \h </w:instrText>
        </w:r>
        <w:r w:rsidR="004C028F">
          <w:rPr>
            <w:noProof/>
            <w:webHidden/>
          </w:rPr>
        </w:r>
        <w:r w:rsidR="004C028F">
          <w:rPr>
            <w:noProof/>
            <w:webHidden/>
          </w:rPr>
          <w:fldChar w:fldCharType="separate"/>
        </w:r>
        <w:r w:rsidR="00B56E27">
          <w:rPr>
            <w:noProof/>
            <w:webHidden/>
          </w:rPr>
          <w:t>1</w:t>
        </w:r>
        <w:r w:rsidR="004C028F">
          <w:rPr>
            <w:noProof/>
            <w:webHidden/>
          </w:rPr>
          <w:fldChar w:fldCharType="end"/>
        </w:r>
      </w:hyperlink>
    </w:p>
    <w:p w14:paraId="683CB612" w14:textId="77777777" w:rsidR="004C028F" w:rsidRDefault="00CB26D8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437272" w:history="1">
        <w:r w:rsidR="004C028F" w:rsidRPr="000B452C">
          <w:rPr>
            <w:rStyle w:val="Hyperlink"/>
            <w:noProof/>
          </w:rPr>
          <w:t>Description</w:t>
        </w:r>
        <w:r w:rsidR="004C028F">
          <w:rPr>
            <w:noProof/>
            <w:webHidden/>
          </w:rPr>
          <w:tab/>
        </w:r>
        <w:r w:rsidR="004C028F">
          <w:rPr>
            <w:noProof/>
            <w:webHidden/>
          </w:rPr>
          <w:fldChar w:fldCharType="begin"/>
        </w:r>
        <w:r w:rsidR="004C028F">
          <w:rPr>
            <w:noProof/>
            <w:webHidden/>
          </w:rPr>
          <w:instrText xml:space="preserve"> PAGEREF _Toc524437272 \h </w:instrText>
        </w:r>
        <w:r w:rsidR="004C028F">
          <w:rPr>
            <w:noProof/>
            <w:webHidden/>
          </w:rPr>
        </w:r>
        <w:r w:rsidR="004C028F">
          <w:rPr>
            <w:noProof/>
            <w:webHidden/>
          </w:rPr>
          <w:fldChar w:fldCharType="separate"/>
        </w:r>
        <w:r w:rsidR="00B56E27">
          <w:rPr>
            <w:noProof/>
            <w:webHidden/>
          </w:rPr>
          <w:t>1</w:t>
        </w:r>
        <w:r w:rsidR="004C028F">
          <w:rPr>
            <w:noProof/>
            <w:webHidden/>
          </w:rPr>
          <w:fldChar w:fldCharType="end"/>
        </w:r>
      </w:hyperlink>
    </w:p>
    <w:p w14:paraId="7C21D1DD" w14:textId="77777777" w:rsidR="004C028F" w:rsidRDefault="00CB26D8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437273" w:history="1">
        <w:r w:rsidR="004C028F" w:rsidRPr="000B452C">
          <w:rPr>
            <w:rStyle w:val="Hyperlink"/>
            <w:noProof/>
          </w:rPr>
          <w:t>History</w:t>
        </w:r>
        <w:r w:rsidR="004C028F">
          <w:rPr>
            <w:noProof/>
            <w:webHidden/>
          </w:rPr>
          <w:tab/>
        </w:r>
        <w:r w:rsidR="004C028F">
          <w:rPr>
            <w:noProof/>
            <w:webHidden/>
          </w:rPr>
          <w:fldChar w:fldCharType="begin"/>
        </w:r>
        <w:r w:rsidR="004C028F">
          <w:rPr>
            <w:noProof/>
            <w:webHidden/>
          </w:rPr>
          <w:instrText xml:space="preserve"> PAGEREF _Toc524437273 \h </w:instrText>
        </w:r>
        <w:r w:rsidR="004C028F">
          <w:rPr>
            <w:noProof/>
            <w:webHidden/>
          </w:rPr>
        </w:r>
        <w:r w:rsidR="004C028F">
          <w:rPr>
            <w:noProof/>
            <w:webHidden/>
          </w:rPr>
          <w:fldChar w:fldCharType="separate"/>
        </w:r>
        <w:r w:rsidR="00B56E27">
          <w:rPr>
            <w:noProof/>
            <w:webHidden/>
          </w:rPr>
          <w:t>1</w:t>
        </w:r>
        <w:r w:rsidR="004C028F">
          <w:rPr>
            <w:noProof/>
            <w:webHidden/>
          </w:rPr>
          <w:fldChar w:fldCharType="end"/>
        </w:r>
      </w:hyperlink>
    </w:p>
    <w:p w14:paraId="387CF8C2" w14:textId="77777777" w:rsidR="000B0DE1" w:rsidRDefault="00230104" w:rsidP="00865829">
      <w:r>
        <w:fldChar w:fldCharType="end"/>
      </w:r>
    </w:p>
    <w:p w14:paraId="2D5FEC7D" w14:textId="77777777" w:rsidR="00382641" w:rsidRDefault="00382641" w:rsidP="00B81B1E">
      <w:pPr>
        <w:pStyle w:val="Heading1"/>
      </w:pPr>
      <w:bookmarkStart w:id="0" w:name="_Toc524437270"/>
      <w:r w:rsidRPr="009D07F4">
        <w:t>Executive Summary</w:t>
      </w:r>
      <w:bookmarkEnd w:id="0"/>
    </w:p>
    <w:p w14:paraId="54005239" w14:textId="77777777" w:rsidR="00021A12" w:rsidRDefault="00021A12" w:rsidP="002D6698">
      <w:pPr>
        <w:spacing w:line="240" w:lineRule="auto"/>
      </w:pPr>
      <w:r w:rsidRPr="00021A12">
        <w:rPr>
          <w:highlight w:val="yellow"/>
        </w:rPr>
        <w:t>[Insert a one-paragraph summary.]</w:t>
      </w:r>
    </w:p>
    <w:p w14:paraId="2B5F343E" w14:textId="77777777" w:rsidR="00021A12" w:rsidRDefault="00021A12" w:rsidP="008F2CCE">
      <w:pPr>
        <w:pStyle w:val="Heading1"/>
        <w:spacing w:before="0"/>
      </w:pPr>
      <w:bookmarkStart w:id="1" w:name="_Toc524437271"/>
      <w:r>
        <w:t>Personnel</w:t>
      </w:r>
      <w:bookmarkEnd w:id="1"/>
    </w:p>
    <w:p w14:paraId="7E63F8B3" w14:textId="77777777" w:rsidR="00021A12" w:rsidRDefault="00021A12" w:rsidP="008F2CCE">
      <w:pPr>
        <w:spacing w:line="240" w:lineRule="auto"/>
      </w:pPr>
      <w:r w:rsidRPr="00021A12">
        <w:rPr>
          <w:highlight w:val="yellow"/>
        </w:rPr>
        <w:t>[Insert a bulleted list of people involved in this project. Explain their roles.]</w:t>
      </w:r>
    </w:p>
    <w:p w14:paraId="5C48E47C" w14:textId="77777777" w:rsidR="00021A12" w:rsidRDefault="00021A12" w:rsidP="008F2CCE">
      <w:pPr>
        <w:pStyle w:val="Heading1"/>
        <w:spacing w:before="0"/>
      </w:pPr>
      <w:bookmarkStart w:id="2" w:name="_Toc524437272"/>
      <w:r>
        <w:t>Description</w:t>
      </w:r>
      <w:bookmarkEnd w:id="2"/>
    </w:p>
    <w:p w14:paraId="737253D1" w14:textId="77777777" w:rsidR="00021A12" w:rsidRDefault="00021A12" w:rsidP="008F2CCE">
      <w:pPr>
        <w:spacing w:line="240" w:lineRule="auto"/>
      </w:pPr>
      <w:r w:rsidRPr="00021A12">
        <w:rPr>
          <w:highlight w:val="yellow"/>
        </w:rPr>
        <w:t>[Insert the body of the report. Include subheadings, graphics, and tables as necessary.]</w:t>
      </w:r>
    </w:p>
    <w:p w14:paraId="040672EA" w14:textId="77777777" w:rsidR="00021A12" w:rsidRDefault="00021A12" w:rsidP="002D6698">
      <w:pPr>
        <w:pStyle w:val="Heading1"/>
        <w:spacing w:before="0"/>
      </w:pPr>
      <w:bookmarkStart w:id="3" w:name="_Toc524437273"/>
      <w:r>
        <w:t>History</w:t>
      </w:r>
      <w:bookmarkEnd w:id="3"/>
    </w:p>
    <w:p w14:paraId="06732366" w14:textId="77777777" w:rsidR="00021A12" w:rsidRDefault="00021A12" w:rsidP="002D6698">
      <w:pPr>
        <w:spacing w:line="240" w:lineRule="auto"/>
      </w:pPr>
      <w:r w:rsidRPr="00021A12">
        <w:rPr>
          <w:highlight w:val="yellow"/>
        </w:rPr>
        <w:t>[Insert a project history. When appropriate, include a timeline of important issues.]</w:t>
      </w:r>
    </w:p>
    <w:p w14:paraId="0A21AFDD" w14:textId="77777777" w:rsidR="00021A12" w:rsidRDefault="00021A12">
      <w:pPr>
        <w:spacing w:line="240" w:lineRule="auto"/>
      </w:pPr>
    </w:p>
    <w:p w14:paraId="4964606A" w14:textId="77777777" w:rsidR="00021A12" w:rsidRPr="00021A12" w:rsidRDefault="00021A12" w:rsidP="00021A12"/>
    <w:sectPr w:rsidR="00021A12" w:rsidRPr="00021A12" w:rsidSect="00ED105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4C95B" w14:textId="77777777" w:rsidR="00CB26D8" w:rsidRDefault="00CB26D8" w:rsidP="00CF36D7">
      <w:pPr>
        <w:spacing w:after="0" w:line="240" w:lineRule="auto"/>
      </w:pPr>
      <w:r>
        <w:separator/>
      </w:r>
    </w:p>
  </w:endnote>
  <w:endnote w:type="continuationSeparator" w:id="0">
    <w:p w14:paraId="01BE5F4E" w14:textId="77777777" w:rsidR="00CB26D8" w:rsidRDefault="00CB26D8" w:rsidP="00CF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BFC64" w14:textId="77777777" w:rsidR="00A94CAC" w:rsidRDefault="002A7D29" w:rsidP="00A94CAC">
    <w:pPr>
      <w:pStyle w:val="Footer"/>
    </w:pPr>
    <w:r>
      <w:t>Allied Startup Accelerator</w:t>
    </w:r>
    <w:r w:rsidR="00A94CAC">
      <w:tab/>
    </w:r>
    <w:r w:rsidR="00A94CAC">
      <w:tab/>
    </w:r>
    <w:r w:rsidR="00A94CAC">
      <w:fldChar w:fldCharType="begin"/>
    </w:r>
    <w:r w:rsidR="00A94CAC">
      <w:instrText xml:space="preserve"> PAGE   \* MERGEFORMAT </w:instrText>
    </w:r>
    <w:r w:rsidR="00A94CAC">
      <w:fldChar w:fldCharType="separate"/>
    </w:r>
    <w:r w:rsidR="002B7E36">
      <w:rPr>
        <w:noProof/>
      </w:rPr>
      <w:t>2</w:t>
    </w:r>
    <w:r w:rsidR="00A94CAC">
      <w:rPr>
        <w:noProof/>
      </w:rPr>
      <w:fldChar w:fldCharType="end"/>
    </w:r>
  </w:p>
  <w:p w14:paraId="199E6D69" w14:textId="77777777" w:rsidR="00CF36D7" w:rsidRDefault="00CF36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0E65B" w14:textId="77777777" w:rsidR="00CB26D8" w:rsidRDefault="00CB26D8" w:rsidP="00CF36D7">
      <w:pPr>
        <w:spacing w:after="0" w:line="240" w:lineRule="auto"/>
      </w:pPr>
      <w:r>
        <w:separator/>
      </w:r>
    </w:p>
  </w:footnote>
  <w:footnote w:type="continuationSeparator" w:id="0">
    <w:p w14:paraId="645FF4BE" w14:textId="77777777" w:rsidR="00CB26D8" w:rsidRDefault="00CB26D8" w:rsidP="00CF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3C0"/>
    <w:multiLevelType w:val="hybridMultilevel"/>
    <w:tmpl w:val="71C40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128FE"/>
    <w:multiLevelType w:val="hybridMultilevel"/>
    <w:tmpl w:val="A56C9D18"/>
    <w:lvl w:ilvl="0" w:tplc="356CF9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E27"/>
    <w:rsid w:val="00000042"/>
    <w:rsid w:val="00021A12"/>
    <w:rsid w:val="00035D0E"/>
    <w:rsid w:val="00035FD5"/>
    <w:rsid w:val="000A3B36"/>
    <w:rsid w:val="000B0DE1"/>
    <w:rsid w:val="000B2284"/>
    <w:rsid w:val="000B23DA"/>
    <w:rsid w:val="000C6195"/>
    <w:rsid w:val="000D0183"/>
    <w:rsid w:val="000D28C0"/>
    <w:rsid w:val="000E7B91"/>
    <w:rsid w:val="001401C6"/>
    <w:rsid w:val="001974AB"/>
    <w:rsid w:val="001A0348"/>
    <w:rsid w:val="001B5E4F"/>
    <w:rsid w:val="001D1425"/>
    <w:rsid w:val="001F3C4C"/>
    <w:rsid w:val="00230104"/>
    <w:rsid w:val="00276BC9"/>
    <w:rsid w:val="002929A2"/>
    <w:rsid w:val="002A7D29"/>
    <w:rsid w:val="002B7E36"/>
    <w:rsid w:val="00321AA4"/>
    <w:rsid w:val="00323369"/>
    <w:rsid w:val="00325075"/>
    <w:rsid w:val="00332407"/>
    <w:rsid w:val="00362E10"/>
    <w:rsid w:val="00382641"/>
    <w:rsid w:val="00384D71"/>
    <w:rsid w:val="003F2CD0"/>
    <w:rsid w:val="00421C71"/>
    <w:rsid w:val="00421D02"/>
    <w:rsid w:val="0042404E"/>
    <w:rsid w:val="00441AC1"/>
    <w:rsid w:val="0045062A"/>
    <w:rsid w:val="00483D0D"/>
    <w:rsid w:val="0048407C"/>
    <w:rsid w:val="0049062C"/>
    <w:rsid w:val="004C028F"/>
    <w:rsid w:val="004D2476"/>
    <w:rsid w:val="00532E2A"/>
    <w:rsid w:val="0054204E"/>
    <w:rsid w:val="00592B1E"/>
    <w:rsid w:val="005A2C9E"/>
    <w:rsid w:val="005B1727"/>
    <w:rsid w:val="005C456A"/>
    <w:rsid w:val="005D7E07"/>
    <w:rsid w:val="005E18F5"/>
    <w:rsid w:val="005F016F"/>
    <w:rsid w:val="005F2ED6"/>
    <w:rsid w:val="00643324"/>
    <w:rsid w:val="00691F6C"/>
    <w:rsid w:val="006A439C"/>
    <w:rsid w:val="006B0E53"/>
    <w:rsid w:val="007122C8"/>
    <w:rsid w:val="00787132"/>
    <w:rsid w:val="007F12DA"/>
    <w:rsid w:val="007F72A1"/>
    <w:rsid w:val="00815EF4"/>
    <w:rsid w:val="00844090"/>
    <w:rsid w:val="00865829"/>
    <w:rsid w:val="008F36AA"/>
    <w:rsid w:val="00906DF2"/>
    <w:rsid w:val="009D07F4"/>
    <w:rsid w:val="009F6EF0"/>
    <w:rsid w:val="00A01263"/>
    <w:rsid w:val="00A35686"/>
    <w:rsid w:val="00A7597A"/>
    <w:rsid w:val="00A87CD0"/>
    <w:rsid w:val="00A94CAC"/>
    <w:rsid w:val="00AA1FEF"/>
    <w:rsid w:val="00AD5937"/>
    <w:rsid w:val="00AE2B83"/>
    <w:rsid w:val="00AF319F"/>
    <w:rsid w:val="00B1412C"/>
    <w:rsid w:val="00B2178C"/>
    <w:rsid w:val="00B36105"/>
    <w:rsid w:val="00B56E27"/>
    <w:rsid w:val="00B81B1E"/>
    <w:rsid w:val="00B95653"/>
    <w:rsid w:val="00C33BBF"/>
    <w:rsid w:val="00C613FE"/>
    <w:rsid w:val="00CB25CD"/>
    <w:rsid w:val="00CB26D8"/>
    <w:rsid w:val="00CE5BBC"/>
    <w:rsid w:val="00CF36D7"/>
    <w:rsid w:val="00D05452"/>
    <w:rsid w:val="00D07D1D"/>
    <w:rsid w:val="00D23C74"/>
    <w:rsid w:val="00D50173"/>
    <w:rsid w:val="00D85490"/>
    <w:rsid w:val="00DA3A93"/>
    <w:rsid w:val="00DC1EF1"/>
    <w:rsid w:val="00DC3DC9"/>
    <w:rsid w:val="00DF12B7"/>
    <w:rsid w:val="00E201C5"/>
    <w:rsid w:val="00E372AB"/>
    <w:rsid w:val="00E76828"/>
    <w:rsid w:val="00E77A59"/>
    <w:rsid w:val="00E839AD"/>
    <w:rsid w:val="00E96B6C"/>
    <w:rsid w:val="00EA0306"/>
    <w:rsid w:val="00EC4113"/>
    <w:rsid w:val="00ED759F"/>
    <w:rsid w:val="00F1109E"/>
    <w:rsid w:val="00F11487"/>
    <w:rsid w:val="00F37A4E"/>
    <w:rsid w:val="00F63185"/>
    <w:rsid w:val="00F71577"/>
    <w:rsid w:val="00F765B4"/>
    <w:rsid w:val="00F95BD3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D207"/>
  <w15:chartTrackingRefBased/>
  <w15:docId w15:val="{CB596307-D9CF-4002-830A-195F393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D71"/>
  </w:style>
  <w:style w:type="paragraph" w:styleId="Heading1">
    <w:name w:val="heading 1"/>
    <w:basedOn w:val="Normal"/>
    <w:next w:val="Normal"/>
    <w:link w:val="Heading1Char"/>
    <w:uiPriority w:val="9"/>
    <w:qFormat/>
    <w:rsid w:val="00B81B1E"/>
    <w:pPr>
      <w:keepNext/>
      <w:keepLines/>
      <w:pBdr>
        <w:bottom w:val="single" w:sz="4" w:space="2" w:color="B2B2B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i/>
      <w:color w:val="262626" w:themeColor="text1" w:themeTint="D9"/>
      <w:spacing w:val="2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D7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B2B2B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7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858585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7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7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7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7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7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7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1E"/>
    <w:rPr>
      <w:rFonts w:asciiTheme="majorHAnsi" w:eastAsiaTheme="majorEastAsia" w:hAnsiTheme="majorHAnsi" w:cstheme="majorBidi"/>
      <w:i/>
      <w:color w:val="262626" w:themeColor="text1" w:themeTint="D9"/>
      <w:spacing w:val="20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84D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84D7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PlainText">
    <w:name w:val="Plain Text"/>
    <w:basedOn w:val="Normal"/>
    <w:link w:val="PlainTextChar"/>
    <w:uiPriority w:val="99"/>
    <w:unhideWhenUsed/>
    <w:rsid w:val="00382641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382641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7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71"/>
    <w:rPr>
      <w:caps/>
      <w:color w:val="404040" w:themeColor="text1" w:themeTint="BF"/>
      <w:spacing w:val="20"/>
      <w:sz w:val="28"/>
      <w:szCs w:val="28"/>
    </w:rPr>
  </w:style>
  <w:style w:type="paragraph" w:styleId="ListParagraph">
    <w:name w:val="List Paragraph"/>
    <w:basedOn w:val="Normal"/>
    <w:uiPriority w:val="34"/>
    <w:qFormat/>
    <w:rsid w:val="003826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D71"/>
    <w:rPr>
      <w:rFonts w:asciiTheme="majorHAnsi" w:eastAsiaTheme="majorEastAsia" w:hAnsiTheme="majorHAnsi" w:cstheme="majorBidi"/>
      <w:color w:val="B2B2B2" w:themeColor="accent2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CF3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6D7"/>
  </w:style>
  <w:style w:type="paragraph" w:styleId="Footer">
    <w:name w:val="footer"/>
    <w:basedOn w:val="Normal"/>
    <w:link w:val="FooterChar"/>
    <w:uiPriority w:val="99"/>
    <w:unhideWhenUsed/>
    <w:rsid w:val="00CF3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6D7"/>
  </w:style>
  <w:style w:type="paragraph" w:styleId="BalloonText">
    <w:name w:val="Balloon Text"/>
    <w:basedOn w:val="Normal"/>
    <w:link w:val="BalloonTextChar"/>
    <w:uiPriority w:val="99"/>
    <w:semiHidden/>
    <w:unhideWhenUsed/>
    <w:rsid w:val="00B14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12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B25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25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25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5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5CD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71"/>
    <w:rPr>
      <w:rFonts w:asciiTheme="majorHAnsi" w:eastAsiaTheme="majorEastAsia" w:hAnsiTheme="majorHAnsi" w:cstheme="majorBidi"/>
      <w:color w:val="858585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71"/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71"/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71"/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71"/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71"/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71"/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7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84D71"/>
    <w:rPr>
      <w:b/>
      <w:bCs/>
    </w:rPr>
  </w:style>
  <w:style w:type="character" w:styleId="Emphasis">
    <w:name w:val="Emphasis"/>
    <w:basedOn w:val="DefaultParagraphFont"/>
    <w:uiPriority w:val="20"/>
    <w:qFormat/>
    <w:rsid w:val="00384D71"/>
    <w:rPr>
      <w:i/>
      <w:iCs/>
      <w:color w:val="000000" w:themeColor="text1"/>
    </w:rPr>
  </w:style>
  <w:style w:type="paragraph" w:styleId="NoSpacing">
    <w:name w:val="No Spacing"/>
    <w:uiPriority w:val="1"/>
    <w:qFormat/>
    <w:rsid w:val="00384D7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7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84D7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71"/>
    <w:pPr>
      <w:pBdr>
        <w:top w:val="single" w:sz="24" w:space="4" w:color="B2B2B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71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84D7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84D71"/>
    <w:rPr>
      <w:b/>
      <w:bCs/>
      <w:i/>
      <w:iCs/>
      <w:caps w:val="0"/>
      <w:smallCaps w:val="0"/>
      <w:strike w:val="0"/>
      <w:dstrike w:val="0"/>
      <w:color w:val="B2B2B2" w:themeColor="accent2"/>
    </w:rPr>
  </w:style>
  <w:style w:type="character" w:styleId="SubtleReference">
    <w:name w:val="Subtle Reference"/>
    <w:basedOn w:val="DefaultParagraphFont"/>
    <w:uiPriority w:val="31"/>
    <w:qFormat/>
    <w:rsid w:val="00384D7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7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84D7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4D71"/>
    <w:pPr>
      <w:outlineLvl w:val="9"/>
    </w:pPr>
  </w:style>
  <w:style w:type="paragraph" w:customStyle="1" w:styleId="Contents">
    <w:name w:val="Contents"/>
    <w:basedOn w:val="Heading1"/>
    <w:next w:val="Normal"/>
    <w:qFormat/>
    <w:rsid w:val="00323369"/>
    <w:rPr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2301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104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230104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8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ourse\Word%202019--On%20Hard%20Drive\++Ch05\B_Au_Final_Mod%205,%20desktop%20computer\Data%20and%20Solutions\Solutions\Word5\Module\NP_WD_5_Template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8610C-C473-4659-8B95-777547F4D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NP_WD_5_Template.dotx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2021-08-24T23:42:00Z</dcterms:created>
  <dcterms:modified xsi:type="dcterms:W3CDTF">2021-08-24T23:42:00Z</dcterms:modified>
</cp:coreProperties>
</file>