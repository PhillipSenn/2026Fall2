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BAA17" w14:textId="77777777" w:rsidR="00FB2A50" w:rsidRPr="00E00978" w:rsidRDefault="00FB2A50" w:rsidP="00AD537D">
      <w:pPr>
        <w:pStyle w:val="Memorandum"/>
        <w:shd w:val="clear" w:color="auto" w:fill="1CADE4" w:themeFill="accent1"/>
      </w:pPr>
      <w:r w:rsidRPr="00E00978">
        <w:t>Memorandum</w:t>
      </w:r>
    </w:p>
    <w:p w14:paraId="1778EBF4" w14:textId="77777777" w:rsidR="00FB2A50" w:rsidRPr="00CA1E91" w:rsidRDefault="00FB2A50" w:rsidP="00FB1CBE">
      <w:pPr>
        <w:pStyle w:val="CompanyName"/>
      </w:pPr>
      <w:r>
        <w:t>Chronos and Mercer Pharmaceuticals</w:t>
      </w:r>
    </w:p>
    <w:p w14:paraId="1500C0F1" w14:textId="77777777" w:rsidR="00FB2A50" w:rsidRPr="00CA1E91" w:rsidRDefault="00FB2A50" w:rsidP="002E1601">
      <w:pPr>
        <w:spacing w:after="0"/>
      </w:pPr>
      <w:r w:rsidRPr="00CA1E91">
        <w:t xml:space="preserve">98443 </w:t>
      </w:r>
      <w:r>
        <w:t>Plum Tree Lane</w:t>
      </w:r>
    </w:p>
    <w:p w14:paraId="58F6AB1A" w14:textId="77777777" w:rsidR="00FB2A50" w:rsidRPr="00CA1E91" w:rsidRDefault="00FB2A50" w:rsidP="002E1601">
      <w:pPr>
        <w:spacing w:after="0"/>
      </w:pPr>
      <w:r w:rsidRPr="00CA1E91">
        <w:t>Paterson, NJ 07503</w:t>
      </w:r>
    </w:p>
    <w:p w14:paraId="0A0EDE37" w14:textId="77777777" w:rsidR="00FB2A50" w:rsidRDefault="00FB2A50" w:rsidP="002E1601"/>
    <w:p w14:paraId="776F8851" w14:textId="77777777" w:rsidR="00FB2A50" w:rsidRPr="002E1601" w:rsidRDefault="00FB2A50" w:rsidP="002E1601">
      <w:r w:rsidRPr="001C3FE1">
        <w:rPr>
          <w:highlight w:val="cyan"/>
        </w:rPr>
        <w:t>[Insert memo text here.]</w:t>
      </w:r>
    </w:p>
    <w:p w14:paraId="4E45742C" w14:textId="77777777" w:rsidR="002E1601" w:rsidRPr="00AD537D" w:rsidRDefault="002E1601" w:rsidP="00AD537D"/>
    <w:sectPr w:rsidR="002E1601" w:rsidRPr="00AD5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EF7"/>
    <w:rsid w:val="001A4FFD"/>
    <w:rsid w:val="001C3FE1"/>
    <w:rsid w:val="002929A2"/>
    <w:rsid w:val="002E1601"/>
    <w:rsid w:val="00350EEB"/>
    <w:rsid w:val="00442A06"/>
    <w:rsid w:val="00492D45"/>
    <w:rsid w:val="004C2A57"/>
    <w:rsid w:val="0054473B"/>
    <w:rsid w:val="00575356"/>
    <w:rsid w:val="006C5BC0"/>
    <w:rsid w:val="007E5228"/>
    <w:rsid w:val="008E77C2"/>
    <w:rsid w:val="00946EB7"/>
    <w:rsid w:val="00950EF7"/>
    <w:rsid w:val="00A43163"/>
    <w:rsid w:val="00AA29A4"/>
    <w:rsid w:val="00AD537D"/>
    <w:rsid w:val="00AF0043"/>
    <w:rsid w:val="00CA1E91"/>
    <w:rsid w:val="00CF6CD0"/>
    <w:rsid w:val="00D760CC"/>
    <w:rsid w:val="00E00978"/>
    <w:rsid w:val="00EC30DB"/>
    <w:rsid w:val="00F915C2"/>
    <w:rsid w:val="00FB1CBE"/>
    <w:rsid w:val="00FB2A50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9154"/>
  <w15:chartTrackingRefBased/>
  <w15:docId w15:val="{480744D0-0E87-4ABE-83BB-6BCE4854E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D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16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emorandum">
    <w:name w:val="Memorandum"/>
    <w:basedOn w:val="Title"/>
    <w:next w:val="Normal"/>
    <w:qFormat/>
    <w:rsid w:val="00E00978"/>
    <w:pPr>
      <w:shd w:val="clear" w:color="auto" w:fill="65757D" w:themeFill="background2" w:themeFillShade="80"/>
    </w:pPr>
    <w:rPr>
      <w:color w:val="FFFFFF" w:themeColor="background1"/>
      <w:u w:color="62A39F" w:themeColor="accent6"/>
    </w:rPr>
  </w:style>
  <w:style w:type="paragraph" w:customStyle="1" w:styleId="CompanyName">
    <w:name w:val="Company Name"/>
    <w:basedOn w:val="Heading1"/>
    <w:next w:val="Normal"/>
    <w:qFormat/>
    <w:rsid w:val="00492D45"/>
    <w:rPr>
      <w:b/>
      <w:i/>
      <w:color w:val="487B77" w:themeColor="accent6" w:themeShade="BF"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92D45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customStyle="1" w:styleId="Department">
    <w:name w:val="Department"/>
    <w:basedOn w:val="Normal"/>
    <w:next w:val="Normal"/>
    <w:qFormat/>
    <w:rsid w:val="00492D45"/>
    <w:rPr>
      <w:rFonts w:asciiTheme="majorHAnsi" w:hAnsiTheme="majorHAnsi"/>
      <w:b/>
      <w:color w:val="134163" w:themeColor="accent2" w:themeShade="80"/>
      <w:sz w:val="40"/>
      <w:u w:val="double" w:color="1C6194" w:themeColor="accent2" w:themeShade="BF"/>
    </w:rPr>
  </w:style>
  <w:style w:type="paragraph" w:customStyle="1" w:styleId="DocumentationHeading">
    <w:name w:val="Documentation Heading"/>
    <w:basedOn w:val="Normal"/>
    <w:next w:val="Normal"/>
    <w:qFormat/>
    <w:rsid w:val="00492D45"/>
    <w:pPr>
      <w:numPr>
        <w:ilvl w:val="1"/>
      </w:numPr>
      <w:shd w:val="clear" w:color="auto" w:fill="A0C7C5" w:themeFill="accent6" w:themeFillTint="99"/>
    </w:pPr>
    <w:rPr>
      <w:rFonts w:eastAsiaTheme="minorEastAsia"/>
      <w:b/>
      <w:caps/>
      <w:color w:val="1F4429" w:themeColor="accent5" w:themeShade="80"/>
      <w:spacing w:val="15"/>
      <w:sz w:val="40"/>
    </w:rPr>
  </w:style>
  <w:style w:type="paragraph" w:customStyle="1" w:styleId="ProductDescription">
    <w:name w:val="Product Description"/>
    <w:basedOn w:val="Normal"/>
    <w:qFormat/>
    <w:rsid w:val="00492D45"/>
    <w:rPr>
      <w:b/>
      <w:i/>
      <w:smallCaps/>
      <w:color w:val="0D5672" w:themeColor="accent1" w:themeShade="8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n_s\Documents\Word5%20on%20%20Laptop\Testing%20Case%201%20and%202\Case2\NP_WD_5_Memo%20Template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NP_WD_5_Memo Template.dotx</Template>
  <TotalTime>0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2021-08-24T23:40:00Z</dcterms:created>
  <dcterms:modified xsi:type="dcterms:W3CDTF">2021-08-24T23:40:00Z</dcterms:modified>
</cp:coreProperties>
</file>